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4BA7" w:rsidRPr="00AA3FB2" w:rsidRDefault="00324BA7">
      <w:pPr>
        <w:rPr>
          <w:b/>
        </w:rPr>
      </w:pPr>
      <w:r w:rsidRPr="00AA3FB2">
        <w:rPr>
          <w:rFonts w:ascii="宋体" w:hAnsi="宋体" w:hint="eastAsia"/>
          <w:b/>
        </w:rPr>
        <w:t>【</w:t>
      </w:r>
      <w:r w:rsidRPr="00AA3FB2">
        <w:rPr>
          <w:rFonts w:hint="eastAsia"/>
          <w:b/>
        </w:rPr>
        <w:t>跟着</w:t>
      </w:r>
      <w:r w:rsidRPr="00AA3FB2">
        <w:rPr>
          <w:b/>
        </w:rPr>
        <w:t>Ethan</w:t>
      </w:r>
      <w:r w:rsidRPr="00AA3FB2">
        <w:rPr>
          <w:rFonts w:hint="eastAsia"/>
          <w:b/>
        </w:rPr>
        <w:t>学高级第一天</w:t>
      </w:r>
      <w:r w:rsidRPr="00AA3FB2">
        <w:rPr>
          <w:rFonts w:ascii="宋体" w:hAnsi="宋体" w:hint="eastAsia"/>
          <w:b/>
        </w:rPr>
        <w:t>】</w:t>
      </w:r>
    </w:p>
    <w:p w:rsidR="00324BA7" w:rsidRPr="00AA3FB2" w:rsidRDefault="00324BA7">
      <w:pPr>
        <w:rPr>
          <w:b/>
        </w:rPr>
      </w:pPr>
      <w:r w:rsidRPr="00AA3FB2">
        <w:rPr>
          <w:b/>
        </w:rPr>
        <w:t>WSET</w:t>
      </w:r>
      <w:r w:rsidRPr="00AA3FB2">
        <w:rPr>
          <w:rFonts w:hint="eastAsia"/>
          <w:b/>
        </w:rPr>
        <w:t>三级简单介绍</w:t>
      </w:r>
    </w:p>
    <w:p w:rsidR="00324BA7" w:rsidRDefault="00324BA7" w:rsidP="0043562A">
      <w:pPr>
        <w:ind w:firstLineChars="200" w:firstLine="31680"/>
      </w:pPr>
      <w:r w:rsidRPr="004F0FB3">
        <w:t>wset3</w:t>
      </w:r>
      <w:r w:rsidRPr="004F0FB3">
        <w:rPr>
          <w:rFonts w:hint="eastAsia"/>
        </w:rPr>
        <w:t>级共有三本书和一张卡，第一本《葡萄酒品鉴》就是正儿八经的课本啦，要学的知识点都在上面。第二本《学习指导》主要分为三部分，第一部分是考试的样题及答题标准，分为笔试和盲品两块；第二部分是地图，建议学产区的时候结合着学，最好后期可以默写产区分布；第三部分是品酒笔记练习册，供大家在学习酒的时候及时填写。第三本是《说明书》其中是</w:t>
      </w:r>
      <w:r w:rsidRPr="004F0FB3">
        <w:t>wset</w:t>
      </w:r>
      <w:r w:rsidRPr="004F0FB3">
        <w:rPr>
          <w:rFonts w:hint="eastAsia"/>
        </w:rPr>
        <w:t>介绍和考试重点，最重要的部分从第</w:t>
      </w:r>
      <w:r w:rsidRPr="004F0FB3">
        <w:t>10</w:t>
      </w:r>
      <w:r w:rsidRPr="004F0FB3">
        <w:rPr>
          <w:rFonts w:hint="eastAsia"/>
        </w:rPr>
        <w:t>页开始，结合各个章节，列出考试会涉及到的详细知识点，也是我们预习的时候要结合着重要关注的知识点。</w:t>
      </w:r>
    </w:p>
    <w:p w:rsidR="00324BA7" w:rsidRDefault="00324BA7" w:rsidP="0043562A">
      <w:pPr>
        <w:ind w:firstLineChars="200" w:firstLine="31680"/>
      </w:pPr>
      <w:r w:rsidRPr="004F0FB3">
        <w:rPr>
          <w:rFonts w:hint="eastAsia"/>
        </w:rPr>
        <w:t>考试分成两部分，分别需要得到超过</w:t>
      </w:r>
      <w:r w:rsidRPr="004F0FB3">
        <w:t>55%</w:t>
      </w:r>
      <w:r w:rsidRPr="004F0FB3">
        <w:rPr>
          <w:rFonts w:hint="eastAsia"/>
        </w:rPr>
        <w:t>的分数才能通过考试，否则需补考不通过的一门：笔试部分：</w:t>
      </w:r>
      <w:r w:rsidRPr="004F0FB3">
        <w:t>50</w:t>
      </w:r>
      <w:r w:rsidRPr="004F0FB3">
        <w:rPr>
          <w:rFonts w:hint="eastAsia"/>
        </w:rPr>
        <w:t>道单项选择题和五大题理论题，在</w:t>
      </w:r>
      <w:r w:rsidRPr="004F0FB3">
        <w:t>105</w:t>
      </w:r>
      <w:r w:rsidRPr="004F0FB3">
        <w:rPr>
          <w:rFonts w:hint="eastAsia"/>
        </w:rPr>
        <w:t>分钟内完成</w:t>
      </w:r>
      <w:r w:rsidRPr="004F0FB3">
        <w:t xml:space="preserve">   </w:t>
      </w:r>
      <w:r w:rsidRPr="004F0FB3">
        <w:rPr>
          <w:rFonts w:hint="eastAsia"/>
        </w:rPr>
        <w:t>盲品部分：一红一白两款葡萄酒的盲品，</w:t>
      </w:r>
      <w:r w:rsidRPr="004F0FB3">
        <w:t>30</w:t>
      </w:r>
      <w:r w:rsidRPr="004F0FB3">
        <w:rPr>
          <w:rFonts w:hint="eastAsia"/>
        </w:rPr>
        <w:t>分钟内完成</w:t>
      </w:r>
      <w:r>
        <w:rPr>
          <w:rFonts w:hint="eastAsia"/>
        </w:rPr>
        <w:t>。</w:t>
      </w:r>
    </w:p>
    <w:p w:rsidR="00324BA7" w:rsidRDefault="00324BA7" w:rsidP="004F0FB3">
      <w:pPr>
        <w:rPr>
          <w:rFonts w:ascii="宋体"/>
          <w:b/>
        </w:rPr>
      </w:pPr>
    </w:p>
    <w:p w:rsidR="00324BA7" w:rsidRPr="00AA3FB2" w:rsidRDefault="00324BA7" w:rsidP="004F0FB3">
      <w:pPr>
        <w:rPr>
          <w:b/>
        </w:rPr>
      </w:pPr>
      <w:r w:rsidRPr="00AA3FB2">
        <w:rPr>
          <w:rFonts w:ascii="宋体" w:hAnsi="宋体" w:hint="eastAsia"/>
          <w:b/>
        </w:rPr>
        <w:t>【</w:t>
      </w:r>
      <w:r w:rsidRPr="00AA3FB2">
        <w:rPr>
          <w:rFonts w:hint="eastAsia"/>
          <w:b/>
        </w:rPr>
        <w:t>跟着</w:t>
      </w:r>
      <w:r w:rsidRPr="00AA3FB2">
        <w:rPr>
          <w:b/>
        </w:rPr>
        <w:t>Ethan</w:t>
      </w:r>
      <w:r w:rsidRPr="00AA3FB2">
        <w:rPr>
          <w:rFonts w:hint="eastAsia"/>
          <w:b/>
        </w:rPr>
        <w:t>学高级第二天</w:t>
      </w:r>
      <w:r w:rsidRPr="00AA3FB2">
        <w:rPr>
          <w:rFonts w:ascii="宋体" w:hAnsi="宋体" w:hint="eastAsia"/>
          <w:b/>
        </w:rPr>
        <w:t>】</w:t>
      </w:r>
    </w:p>
    <w:p w:rsidR="00324BA7" w:rsidRPr="00AA3FB2" w:rsidRDefault="00324BA7" w:rsidP="004F0FB3">
      <w:pPr>
        <w:rPr>
          <w:b/>
        </w:rPr>
      </w:pPr>
      <w:r w:rsidRPr="00AA3FB2">
        <w:rPr>
          <w:b/>
        </w:rPr>
        <w:t>WSET</w:t>
      </w:r>
      <w:r w:rsidRPr="00AA3FB2">
        <w:rPr>
          <w:rFonts w:hint="eastAsia"/>
          <w:b/>
        </w:rPr>
        <w:t>系统的葡萄酒品尝方法</w:t>
      </w:r>
    </w:p>
    <w:p w:rsidR="00324BA7" w:rsidRDefault="00324BA7" w:rsidP="0043562A">
      <w:pPr>
        <w:ind w:firstLineChars="200" w:firstLine="31680"/>
      </w:pPr>
      <w:r w:rsidRPr="004F0FB3">
        <w:rPr>
          <w:rFonts w:hint="eastAsia"/>
        </w:rPr>
        <w:t>这一章主要是规范如何系统的品鉴一款酒，然后根据学会正规的品鉴模板。这一章要结合品鉴卡（就是压膜的</w:t>
      </w:r>
      <w:r w:rsidRPr="004F0FB3">
        <w:t>A4</w:t>
      </w:r>
      <w:r w:rsidRPr="004F0FB3">
        <w:rPr>
          <w:rFonts w:hint="eastAsia"/>
        </w:rPr>
        <w:t>卡），这章是后期品酒时候的基础，所以有几个知识点要打牢。</w:t>
      </w:r>
    </w:p>
    <w:p w:rsidR="00324BA7" w:rsidRDefault="00324BA7" w:rsidP="0043562A">
      <w:pPr>
        <w:ind w:firstLineChars="200" w:firstLine="31680"/>
      </w:pPr>
      <w:r w:rsidRPr="004F0FB3">
        <w:rPr>
          <w:rFonts w:hint="eastAsia"/>
        </w:rPr>
        <w:t>需要注意的点：</w:t>
      </w:r>
    </w:p>
    <w:p w:rsidR="00324BA7" w:rsidRDefault="00324BA7" w:rsidP="0043562A">
      <w:pPr>
        <w:ind w:firstLineChars="200" w:firstLine="31680"/>
      </w:pPr>
      <w:r w:rsidRPr="004F0FB3">
        <w:t>1</w:t>
      </w:r>
      <w:r w:rsidRPr="004F0FB3">
        <w:rPr>
          <w:rFonts w:hint="eastAsia"/>
        </w:rPr>
        <w:t>、用词要准确规范，所以这个品鉴卡不要丢哦，抽空就背背上面的单词。</w:t>
      </w:r>
    </w:p>
    <w:p w:rsidR="00324BA7" w:rsidRDefault="00324BA7" w:rsidP="0043562A">
      <w:pPr>
        <w:ind w:firstLineChars="200" w:firstLine="31680"/>
      </w:pPr>
      <w:r w:rsidRPr="004F0FB3">
        <w:t>2</w:t>
      </w:r>
      <w:r w:rsidRPr="004F0FB3">
        <w:rPr>
          <w:rFonts w:hint="eastAsia"/>
        </w:rPr>
        <w:t>、</w:t>
      </w:r>
      <w:r w:rsidRPr="004F0FB3">
        <w:t>TCA</w:t>
      </w:r>
      <w:r w:rsidRPr="004F0FB3">
        <w:rPr>
          <w:rFonts w:hint="eastAsia"/>
        </w:rPr>
        <w:t>、氧化反应是理论知识常考的重点，需要着重记忆</w:t>
      </w:r>
      <w:r>
        <w:rPr>
          <w:rFonts w:hint="eastAsia"/>
        </w:rPr>
        <w:t>。</w:t>
      </w:r>
    </w:p>
    <w:p w:rsidR="00324BA7" w:rsidRDefault="00324BA7" w:rsidP="0043562A">
      <w:pPr>
        <w:ind w:firstLineChars="200" w:firstLine="31680"/>
      </w:pPr>
      <w:r w:rsidRPr="004F0FB3">
        <w:t>3</w:t>
      </w:r>
      <w:r w:rsidRPr="004F0FB3">
        <w:rPr>
          <w:rFonts w:hint="eastAsia"/>
        </w:rPr>
        <w:t>、新版的品鉴卡较比旧版清晰的分出了一类二类三类的香气，需要大家对于香气的词语记忆精准。</w:t>
      </w:r>
    </w:p>
    <w:p w:rsidR="00324BA7" w:rsidRDefault="00324BA7" w:rsidP="004F0FB3">
      <w:pPr>
        <w:rPr>
          <w:rFonts w:ascii="宋体"/>
          <w:b/>
        </w:rPr>
      </w:pPr>
    </w:p>
    <w:p w:rsidR="00324BA7" w:rsidRPr="00AA3FB2" w:rsidRDefault="00324BA7" w:rsidP="004F0FB3">
      <w:pPr>
        <w:rPr>
          <w:rFonts w:ascii="宋体"/>
          <w:b/>
        </w:rPr>
      </w:pPr>
      <w:r w:rsidRPr="00AA3FB2">
        <w:rPr>
          <w:rFonts w:ascii="宋体" w:hAnsi="宋体" w:hint="eastAsia"/>
          <w:b/>
        </w:rPr>
        <w:t>【</w:t>
      </w:r>
      <w:r w:rsidRPr="00AA3FB2">
        <w:rPr>
          <w:rFonts w:hint="eastAsia"/>
          <w:b/>
        </w:rPr>
        <w:t>跟着</w:t>
      </w:r>
      <w:r w:rsidRPr="00AA3FB2">
        <w:rPr>
          <w:b/>
        </w:rPr>
        <w:t>Ethan</w:t>
      </w:r>
      <w:r w:rsidRPr="00AA3FB2">
        <w:rPr>
          <w:rFonts w:hint="eastAsia"/>
          <w:b/>
        </w:rPr>
        <w:t>学高级第三天</w:t>
      </w:r>
      <w:r w:rsidRPr="00AA3FB2">
        <w:rPr>
          <w:rFonts w:ascii="宋体" w:hAnsi="宋体" w:hint="eastAsia"/>
          <w:b/>
        </w:rPr>
        <w:t>】</w:t>
      </w:r>
    </w:p>
    <w:p w:rsidR="00324BA7" w:rsidRPr="00AA3FB2" w:rsidRDefault="00324BA7" w:rsidP="004F0FB3">
      <w:pPr>
        <w:rPr>
          <w:b/>
        </w:rPr>
      </w:pPr>
      <w:r w:rsidRPr="00AA3FB2">
        <w:rPr>
          <w:rFonts w:ascii="宋体" w:hAnsi="宋体" w:hint="eastAsia"/>
          <w:b/>
        </w:rPr>
        <w:t>食物与葡萄酒的搭配</w:t>
      </w:r>
    </w:p>
    <w:p w:rsidR="00324BA7" w:rsidRDefault="00324BA7" w:rsidP="0043562A">
      <w:pPr>
        <w:ind w:firstLineChars="200" w:firstLine="31680"/>
      </w:pPr>
      <w:r w:rsidRPr="00AA3FB2">
        <w:rPr>
          <w:rFonts w:hint="eastAsia"/>
        </w:rPr>
        <w:t>食物与葡萄酒的搭配这一章主要是讲酸甜苦辣咸不同味道对葡萄酒的影响，例如增加酒体或者增加苦味。从而有一个搭配大体准则。对日后的餐酒搭配有一个大体的了解。</w:t>
      </w:r>
    </w:p>
    <w:p w:rsidR="00324BA7" w:rsidRDefault="00324BA7" w:rsidP="00AA3FB2">
      <w:pPr>
        <w:rPr>
          <w:rFonts w:ascii="宋体"/>
          <w:b/>
        </w:rPr>
      </w:pPr>
    </w:p>
    <w:p w:rsidR="00324BA7" w:rsidRPr="00AA3FB2" w:rsidRDefault="00324BA7" w:rsidP="00AA3FB2">
      <w:pPr>
        <w:rPr>
          <w:rFonts w:ascii="宋体"/>
          <w:b/>
        </w:rPr>
      </w:pPr>
      <w:r w:rsidRPr="00AA3FB2">
        <w:rPr>
          <w:rFonts w:ascii="宋体" w:hAnsi="宋体" w:hint="eastAsia"/>
          <w:b/>
        </w:rPr>
        <w:t>【</w:t>
      </w:r>
      <w:r w:rsidRPr="00AA3FB2">
        <w:rPr>
          <w:rFonts w:hint="eastAsia"/>
          <w:b/>
        </w:rPr>
        <w:t>跟着</w:t>
      </w:r>
      <w:r w:rsidRPr="00AA3FB2">
        <w:rPr>
          <w:b/>
        </w:rPr>
        <w:t>Ethan</w:t>
      </w:r>
      <w:r w:rsidRPr="00AA3FB2">
        <w:rPr>
          <w:rFonts w:hint="eastAsia"/>
          <w:b/>
        </w:rPr>
        <w:t>学高级第四天</w:t>
      </w:r>
      <w:r w:rsidRPr="00AA3FB2">
        <w:rPr>
          <w:rFonts w:ascii="宋体" w:hAnsi="宋体" w:hint="eastAsia"/>
          <w:b/>
        </w:rPr>
        <w:t>】</w:t>
      </w:r>
    </w:p>
    <w:p w:rsidR="00324BA7" w:rsidRPr="00AA3FB2" w:rsidRDefault="00324BA7" w:rsidP="00AA3FB2">
      <w:pPr>
        <w:rPr>
          <w:rFonts w:ascii="宋体"/>
          <w:b/>
        </w:rPr>
      </w:pPr>
      <w:r w:rsidRPr="00AA3FB2">
        <w:rPr>
          <w:rFonts w:ascii="宋体" w:hAnsi="宋体" w:hint="eastAsia"/>
          <w:b/>
        </w:rPr>
        <w:t>储存与侍酒服务</w:t>
      </w:r>
    </w:p>
    <w:p w:rsidR="00324BA7" w:rsidRDefault="00324BA7" w:rsidP="0043562A">
      <w:pPr>
        <w:ind w:firstLineChars="250" w:firstLine="31680"/>
        <w:rPr>
          <w:rFonts w:ascii="宋体"/>
        </w:rPr>
      </w:pPr>
      <w:r>
        <w:rPr>
          <w:rFonts w:ascii="宋体" w:hAnsi="宋体" w:hint="eastAsia"/>
        </w:rPr>
        <w:t>葡萄酒的储存要注意温度、湿度、角度，安静</w:t>
      </w:r>
      <w:r w:rsidRPr="00AA3FB2">
        <w:rPr>
          <w:rFonts w:ascii="宋体" w:hAnsi="宋体" w:hint="eastAsia"/>
        </w:rPr>
        <w:t>度。而关于侍酒方面就是讲如何在喝酒的时候喝道酒的最佳状态，重点为各类葡萄酒适饮的温度（选择题会出），以及用酒的器皿，包括各种杯型的选择对酒的影响，然后讲的如何</w:t>
      </w:r>
      <w:r>
        <w:rPr>
          <w:rFonts w:ascii="宋体" w:hAnsi="宋体" w:hint="eastAsia"/>
        </w:rPr>
        <w:t>开启一瓶静止葡萄酒，还有起泡酒，这个之前有出简答题，就是默写出开</w:t>
      </w:r>
      <w:r w:rsidRPr="00AA3FB2">
        <w:rPr>
          <w:rFonts w:ascii="宋体" w:hAnsi="宋体" w:hint="eastAsia"/>
        </w:rPr>
        <w:t>瓶顺序。</w:t>
      </w:r>
    </w:p>
    <w:p w:rsidR="00324BA7" w:rsidRDefault="00324BA7" w:rsidP="00AA3FB2">
      <w:pPr>
        <w:rPr>
          <w:rFonts w:ascii="宋体"/>
          <w:b/>
        </w:rPr>
      </w:pPr>
    </w:p>
    <w:p w:rsidR="00324BA7" w:rsidRPr="00AA3FB2" w:rsidRDefault="00324BA7" w:rsidP="00AA3FB2">
      <w:pPr>
        <w:rPr>
          <w:rFonts w:ascii="宋体"/>
          <w:b/>
        </w:rPr>
      </w:pPr>
      <w:r w:rsidRPr="00AA3FB2">
        <w:rPr>
          <w:rFonts w:ascii="宋体" w:hAnsi="宋体" w:hint="eastAsia"/>
          <w:b/>
        </w:rPr>
        <w:t>【</w:t>
      </w:r>
      <w:r w:rsidRPr="00AA3FB2">
        <w:rPr>
          <w:rFonts w:hint="eastAsia"/>
          <w:b/>
        </w:rPr>
        <w:t>跟着</w:t>
      </w:r>
      <w:r w:rsidRPr="00AA3FB2">
        <w:rPr>
          <w:b/>
        </w:rPr>
        <w:t>Ethan</w:t>
      </w:r>
      <w:r w:rsidRPr="00AA3FB2">
        <w:rPr>
          <w:rFonts w:hint="eastAsia"/>
          <w:b/>
        </w:rPr>
        <w:t>学高级第五天</w:t>
      </w:r>
      <w:r w:rsidRPr="00AA3FB2">
        <w:rPr>
          <w:rFonts w:ascii="宋体" w:hAnsi="宋体" w:hint="eastAsia"/>
          <w:b/>
        </w:rPr>
        <w:t>】</w:t>
      </w:r>
    </w:p>
    <w:p w:rsidR="00324BA7" w:rsidRPr="00AA3FB2" w:rsidRDefault="00324BA7" w:rsidP="00AA3FB2">
      <w:pPr>
        <w:rPr>
          <w:rFonts w:ascii="宋体"/>
          <w:b/>
        </w:rPr>
      </w:pPr>
      <w:r w:rsidRPr="00AA3FB2">
        <w:rPr>
          <w:rFonts w:ascii="宋体" w:hAnsi="宋体" w:hint="eastAsia"/>
          <w:b/>
        </w:rPr>
        <w:t>葡萄树</w:t>
      </w:r>
    </w:p>
    <w:p w:rsidR="00324BA7" w:rsidRDefault="00324BA7" w:rsidP="0043562A">
      <w:pPr>
        <w:ind w:firstLineChars="250" w:firstLine="31680"/>
        <w:rPr>
          <w:rFonts w:ascii="宋体"/>
        </w:rPr>
      </w:pPr>
      <w:r w:rsidRPr="00AA3FB2">
        <w:rPr>
          <w:rFonts w:ascii="宋体" w:hAnsi="宋体" w:hint="eastAsia"/>
        </w:rPr>
        <w:t>葡萄树的品种：欧亚品种（</w:t>
      </w:r>
      <w:r>
        <w:rPr>
          <w:rFonts w:ascii="宋体" w:hAnsi="宋体"/>
        </w:rPr>
        <w:t>Vitis V</w:t>
      </w:r>
      <w:r w:rsidRPr="00AA3FB2">
        <w:rPr>
          <w:rFonts w:ascii="宋体" w:hAnsi="宋体"/>
        </w:rPr>
        <w:t>inifera</w:t>
      </w:r>
      <w:r w:rsidRPr="00AA3FB2">
        <w:rPr>
          <w:rFonts w:ascii="宋体" w:hAnsi="宋体" w:hint="eastAsia"/>
        </w:rPr>
        <w:t>）和美洲葡萄（</w:t>
      </w:r>
      <w:r w:rsidRPr="00AA3FB2">
        <w:rPr>
          <w:rFonts w:ascii="宋体" w:hAnsi="宋体"/>
        </w:rPr>
        <w:t>American vines</w:t>
      </w:r>
      <w:r w:rsidRPr="00AA3FB2">
        <w:rPr>
          <w:rFonts w:ascii="宋体" w:hAnsi="宋体" w:hint="eastAsia"/>
        </w:rPr>
        <w:t>），其中美洲葡萄因为缺乏吸引人的香味，但是具有抵御根瘤蚜病的特点，所以普遍被用做嫁接葡萄的砧木。砧木在这个章节也有介绍，需要记住概念哦；品种和品系是两个不同的概念哦，不要混淆；葡萄树分为四个部分：绿色部分、一年生木、多年生木和根系。（一年生木的管理很重要，因为通常只有前一年的嫩芽章程的新枝才能结出果实）。种内杂交和种间杂交的概念需要分清</w:t>
      </w:r>
      <w:r>
        <w:rPr>
          <w:rFonts w:ascii="宋体" w:hAnsi="宋体" w:hint="eastAsia"/>
        </w:rPr>
        <w:t>。</w:t>
      </w:r>
    </w:p>
    <w:p w:rsidR="00324BA7" w:rsidRDefault="00324BA7" w:rsidP="0043562A">
      <w:pPr>
        <w:ind w:firstLineChars="250" w:firstLine="31680"/>
        <w:rPr>
          <w:rFonts w:ascii="宋体"/>
        </w:rPr>
      </w:pPr>
      <w:r w:rsidRPr="00AA3FB2">
        <w:rPr>
          <w:rFonts w:ascii="宋体" w:hAnsi="宋体" w:hint="eastAsia"/>
        </w:rPr>
        <w:t>大家或多或少都听说过根瘤蚜病，这是来自于美洲的小害虫，因为常年潜伏在土地里所以一般的农药对它们基本上无效，因为欧亚系葡萄树根不会像美洲的树根分泌粘液自我保护，所以</w:t>
      </w:r>
      <w:r w:rsidRPr="00AA3FB2">
        <w:rPr>
          <w:rFonts w:ascii="宋体" w:hAnsi="宋体"/>
        </w:rPr>
        <w:t>19</w:t>
      </w:r>
      <w:r w:rsidRPr="00AA3FB2">
        <w:rPr>
          <w:rFonts w:ascii="宋体" w:hAnsi="宋体" w:hint="eastAsia"/>
        </w:rPr>
        <w:t>实际后半期，基本上灭绝一旦，所以采用美洲的葡萄树根做砧木，一定要记住的是两种嫁接方式：室内嫁接（</w:t>
      </w:r>
      <w:r w:rsidRPr="00AA3FB2">
        <w:rPr>
          <w:rFonts w:ascii="宋体" w:hAnsi="宋体"/>
        </w:rPr>
        <w:t>bench-grafting</w:t>
      </w:r>
      <w:r w:rsidRPr="00AA3FB2">
        <w:rPr>
          <w:rFonts w:ascii="宋体" w:hAnsi="宋体" w:hint="eastAsia"/>
        </w:rPr>
        <w:t>）和头接枝法（</w:t>
      </w:r>
      <w:r w:rsidRPr="00AA3FB2">
        <w:rPr>
          <w:rFonts w:ascii="宋体" w:hAnsi="宋体"/>
        </w:rPr>
        <w:t>head-grafting</w:t>
      </w:r>
      <w:r w:rsidRPr="00AA3FB2">
        <w:rPr>
          <w:rFonts w:ascii="宋体" w:hAnsi="宋体" w:hint="eastAsia"/>
        </w:rPr>
        <w:t>），记住这两种不同的优势和特点</w:t>
      </w:r>
      <w:r>
        <w:rPr>
          <w:rFonts w:ascii="宋体" w:hAnsi="宋体" w:hint="eastAsia"/>
        </w:rPr>
        <w:t>。</w:t>
      </w:r>
    </w:p>
    <w:p w:rsidR="00324BA7" w:rsidRDefault="00324BA7" w:rsidP="00AA3FB2">
      <w:pPr>
        <w:rPr>
          <w:rFonts w:ascii="宋体"/>
          <w:b/>
        </w:rPr>
      </w:pPr>
    </w:p>
    <w:p w:rsidR="00324BA7" w:rsidRDefault="00324BA7" w:rsidP="00AA3FB2">
      <w:pPr>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学高级第六</w:t>
      </w:r>
      <w:r w:rsidRPr="00AA3FB2">
        <w:rPr>
          <w:rFonts w:hint="eastAsia"/>
          <w:b/>
        </w:rPr>
        <w:t>天</w:t>
      </w:r>
      <w:r w:rsidRPr="00AA3FB2">
        <w:rPr>
          <w:rFonts w:ascii="宋体" w:hAnsi="宋体" w:hint="eastAsia"/>
          <w:b/>
        </w:rPr>
        <w:t>】</w:t>
      </w:r>
    </w:p>
    <w:p w:rsidR="00324BA7" w:rsidRPr="00AA3FB2" w:rsidRDefault="00324BA7" w:rsidP="00AA3FB2">
      <w:pPr>
        <w:rPr>
          <w:rFonts w:ascii="宋体"/>
          <w:b/>
        </w:rPr>
      </w:pPr>
      <w:r>
        <w:rPr>
          <w:rFonts w:ascii="宋体" w:hAnsi="宋体" w:hint="eastAsia"/>
          <w:b/>
        </w:rPr>
        <w:t>生长环境</w:t>
      </w:r>
    </w:p>
    <w:p w:rsidR="00324BA7" w:rsidRDefault="00324BA7" w:rsidP="0043562A">
      <w:pPr>
        <w:ind w:firstLineChars="200" w:firstLine="31680"/>
        <w:rPr>
          <w:rFonts w:ascii="宋体"/>
        </w:rPr>
      </w:pPr>
      <w:r w:rsidRPr="00AA3FB2">
        <w:rPr>
          <w:rFonts w:ascii="宋体" w:hAnsi="宋体" w:hint="eastAsia"/>
        </w:rPr>
        <w:t>生长环境对葡萄的影响，包含五大部分：温度、阳光、水分、养分和二氧化碳</w:t>
      </w:r>
      <w:r>
        <w:rPr>
          <w:rFonts w:ascii="宋体" w:hAnsi="宋体" w:hint="eastAsia"/>
        </w:rPr>
        <w:t>。</w:t>
      </w:r>
    </w:p>
    <w:p w:rsidR="00324BA7" w:rsidRDefault="00324BA7" w:rsidP="0043562A">
      <w:pPr>
        <w:ind w:firstLineChars="200" w:firstLine="31680"/>
        <w:rPr>
          <w:rFonts w:ascii="宋体"/>
        </w:rPr>
      </w:pPr>
      <w:r w:rsidRPr="00AA3FB2">
        <w:rPr>
          <w:rFonts w:ascii="宋体" w:hAnsi="宋体" w:hint="eastAsia"/>
        </w:rPr>
        <w:t>温度：</w:t>
      </w:r>
    </w:p>
    <w:p w:rsidR="00324BA7" w:rsidRDefault="00324BA7" w:rsidP="0043562A">
      <w:pPr>
        <w:ind w:firstLineChars="200" w:firstLine="31680"/>
        <w:rPr>
          <w:rFonts w:ascii="宋体"/>
        </w:rPr>
      </w:pPr>
      <w:r w:rsidRPr="00AA3FB2">
        <w:rPr>
          <w:rFonts w:ascii="宋体" w:hAnsi="宋体"/>
        </w:rPr>
        <w:t>1</w:t>
      </w:r>
      <w:r w:rsidRPr="00AA3FB2">
        <w:rPr>
          <w:rFonts w:ascii="宋体" w:hAnsi="宋体" w:hint="eastAsia"/>
        </w:rPr>
        <w:t>、影响因素：纬度、海拔、洋流、雾、土壤、朝向</w:t>
      </w:r>
    </w:p>
    <w:p w:rsidR="00324BA7" w:rsidRDefault="00324BA7" w:rsidP="0043562A">
      <w:pPr>
        <w:ind w:firstLineChars="200" w:firstLine="31680"/>
        <w:rPr>
          <w:rFonts w:ascii="宋体"/>
        </w:rPr>
      </w:pPr>
      <w:r w:rsidRPr="00AA3FB2">
        <w:rPr>
          <w:rFonts w:ascii="宋体" w:hAnsi="宋体"/>
        </w:rPr>
        <w:t>2</w:t>
      </w:r>
      <w:r w:rsidRPr="00AA3FB2">
        <w:rPr>
          <w:rFonts w:ascii="宋体" w:hAnsi="宋体" w:hint="eastAsia"/>
        </w:rPr>
        <w:t>、大陆度和昼夜温差</w:t>
      </w:r>
    </w:p>
    <w:p w:rsidR="00324BA7" w:rsidRDefault="00324BA7" w:rsidP="0043562A">
      <w:pPr>
        <w:ind w:firstLineChars="200" w:firstLine="31680"/>
        <w:rPr>
          <w:rFonts w:ascii="宋体"/>
        </w:rPr>
      </w:pPr>
      <w:r w:rsidRPr="00AA3FB2">
        <w:rPr>
          <w:rFonts w:ascii="宋体" w:hAnsi="宋体"/>
        </w:rPr>
        <w:t>3</w:t>
      </w:r>
      <w:r w:rsidRPr="00AA3FB2">
        <w:rPr>
          <w:rFonts w:ascii="宋体" w:hAnsi="宋体" w:hint="eastAsia"/>
        </w:rPr>
        <w:t>、温度造成的风险（重要）：冬季气温过低，零下</w:t>
      </w:r>
      <w:r w:rsidRPr="00AA3FB2">
        <w:rPr>
          <w:rFonts w:ascii="宋体" w:hAnsi="宋体"/>
        </w:rPr>
        <w:t>20</w:t>
      </w:r>
      <w:r w:rsidRPr="00AA3FB2">
        <w:rPr>
          <w:rFonts w:ascii="宋体" w:hAnsi="宋体" w:hint="eastAsia"/>
        </w:rPr>
        <w:t>度会造成死亡，冬季气温过高会缩短葡萄树寿命，品质也会降低；霜冻的危害及应对措施（加热器、风机、洒水器、精心的葡萄园设计）</w:t>
      </w:r>
      <w:r>
        <w:rPr>
          <w:rFonts w:ascii="宋体" w:hAnsi="宋体" w:hint="eastAsia"/>
        </w:rPr>
        <w:t>。</w:t>
      </w:r>
    </w:p>
    <w:p w:rsidR="00324BA7" w:rsidRDefault="00324BA7" w:rsidP="0043562A">
      <w:pPr>
        <w:ind w:firstLineChars="200" w:firstLine="31680"/>
        <w:rPr>
          <w:rFonts w:ascii="宋体"/>
        </w:rPr>
      </w:pPr>
      <w:r w:rsidRPr="00AA3FB2">
        <w:rPr>
          <w:rFonts w:ascii="宋体" w:hAnsi="宋体" w:hint="eastAsia"/>
        </w:rPr>
        <w:t>阳光：</w:t>
      </w:r>
    </w:p>
    <w:p w:rsidR="00324BA7" w:rsidRDefault="00324BA7" w:rsidP="0043562A">
      <w:pPr>
        <w:ind w:firstLineChars="200" w:firstLine="31680"/>
        <w:rPr>
          <w:rFonts w:ascii="宋体"/>
        </w:rPr>
      </w:pPr>
      <w:r w:rsidRPr="00AA3FB2">
        <w:rPr>
          <w:rFonts w:ascii="宋体" w:hAnsi="宋体"/>
        </w:rPr>
        <w:t>1</w:t>
      </w:r>
      <w:r w:rsidRPr="00AA3FB2">
        <w:rPr>
          <w:rFonts w:ascii="宋体" w:hAnsi="宋体" w:hint="eastAsia"/>
        </w:rPr>
        <w:t>、影响因素：纬度、海洋和湖泊（因为靠水的地方云层厚、而且水面对阳光有反射作用）、朝向</w:t>
      </w:r>
    </w:p>
    <w:p w:rsidR="00324BA7" w:rsidRDefault="00324BA7" w:rsidP="0043562A">
      <w:pPr>
        <w:ind w:firstLineChars="200" w:firstLine="31680"/>
        <w:rPr>
          <w:rFonts w:ascii="宋体"/>
        </w:rPr>
      </w:pPr>
      <w:r w:rsidRPr="00AA3FB2">
        <w:rPr>
          <w:rFonts w:ascii="宋体" w:hAnsi="宋体"/>
        </w:rPr>
        <w:t>2</w:t>
      </w:r>
      <w:r w:rsidRPr="00AA3FB2">
        <w:rPr>
          <w:rFonts w:ascii="宋体" w:hAnsi="宋体" w:hint="eastAsia"/>
        </w:rPr>
        <w:t>、阳光的风险：不足会造成葡萄的成熟不充分；过度的照射会对葡萄晒伤从而是葡萄皮中有苦味。</w:t>
      </w:r>
    </w:p>
    <w:p w:rsidR="00324BA7" w:rsidRDefault="00324BA7" w:rsidP="0043562A">
      <w:pPr>
        <w:ind w:firstLineChars="200" w:firstLine="31680"/>
        <w:rPr>
          <w:rFonts w:ascii="宋体"/>
        </w:rPr>
      </w:pPr>
      <w:r w:rsidRPr="00AA3FB2">
        <w:rPr>
          <w:rFonts w:ascii="宋体" w:hAnsi="宋体" w:hint="eastAsia"/>
        </w:rPr>
        <w:t>水分：</w:t>
      </w:r>
    </w:p>
    <w:p w:rsidR="00324BA7" w:rsidRDefault="00324BA7" w:rsidP="0043562A">
      <w:pPr>
        <w:ind w:firstLineChars="200" w:firstLine="31680"/>
        <w:rPr>
          <w:rFonts w:ascii="宋体"/>
        </w:rPr>
      </w:pPr>
      <w:r w:rsidRPr="00AA3FB2">
        <w:rPr>
          <w:rFonts w:ascii="宋体" w:hAnsi="宋体"/>
        </w:rPr>
        <w:t>1</w:t>
      </w:r>
      <w:r w:rsidRPr="00AA3FB2">
        <w:rPr>
          <w:rFonts w:ascii="宋体" w:hAnsi="宋体" w:hint="eastAsia"/>
        </w:rPr>
        <w:t>、光合作用、蒸腾作用（这个有句话我有个疑问，树冠长满叶子后，限制供水量将会有利于葡萄的成熟，为啥啊，大家有没有懂得求解答）</w:t>
      </w:r>
    </w:p>
    <w:p w:rsidR="00324BA7" w:rsidRDefault="00324BA7" w:rsidP="0043562A">
      <w:pPr>
        <w:ind w:firstLineChars="200" w:firstLine="31680"/>
        <w:rPr>
          <w:rFonts w:ascii="宋体"/>
        </w:rPr>
      </w:pPr>
      <w:r w:rsidRPr="00AA3FB2">
        <w:rPr>
          <w:rFonts w:ascii="宋体" w:hAnsi="宋体"/>
        </w:rPr>
        <w:t>2</w:t>
      </w:r>
      <w:r w:rsidRPr="00AA3FB2">
        <w:rPr>
          <w:rFonts w:ascii="宋体" w:hAnsi="宋体" w:hint="eastAsia"/>
        </w:rPr>
        <w:t>、主要的灌溉方式：滴灌（可贵可贵了）、喷灌（广泛使用，还可以用来防止霜冻）、漫灌（适用平地或坡度非常平缓的葡萄园）</w:t>
      </w:r>
    </w:p>
    <w:p w:rsidR="00324BA7" w:rsidRDefault="00324BA7" w:rsidP="0043562A">
      <w:pPr>
        <w:ind w:firstLineChars="200" w:firstLine="31680"/>
        <w:rPr>
          <w:rFonts w:ascii="宋体"/>
        </w:rPr>
      </w:pPr>
      <w:r w:rsidRPr="00AA3FB2">
        <w:rPr>
          <w:rFonts w:ascii="宋体" w:hAnsi="宋体"/>
        </w:rPr>
        <w:t>3</w:t>
      </w:r>
      <w:r w:rsidRPr="00AA3FB2">
        <w:rPr>
          <w:rFonts w:ascii="宋体" w:hAnsi="宋体" w:hint="eastAsia"/>
        </w:rPr>
        <w:t>、风险：干旱、过多</w:t>
      </w:r>
    </w:p>
    <w:p w:rsidR="00324BA7" w:rsidRDefault="00324BA7" w:rsidP="0043562A">
      <w:pPr>
        <w:ind w:firstLineChars="200" w:firstLine="31680"/>
        <w:rPr>
          <w:rFonts w:ascii="宋体"/>
        </w:rPr>
      </w:pPr>
      <w:r w:rsidRPr="00AA3FB2">
        <w:rPr>
          <w:rFonts w:ascii="宋体" w:hAnsi="宋体" w:hint="eastAsia"/>
        </w:rPr>
        <w:t>气候：</w:t>
      </w:r>
    </w:p>
    <w:p w:rsidR="00324BA7" w:rsidRDefault="00324BA7" w:rsidP="0043562A">
      <w:pPr>
        <w:ind w:firstLineChars="200" w:firstLine="31680"/>
        <w:rPr>
          <w:rFonts w:ascii="宋体"/>
        </w:rPr>
      </w:pPr>
      <w:r w:rsidRPr="00AA3FB2">
        <w:rPr>
          <w:rFonts w:ascii="宋体" w:hAnsi="宋体" w:hint="eastAsia"/>
        </w:rPr>
        <w:t>大陆性气候、海洋性气候、地中海气候。三个气候冬夏的区别，已经这种区别对葡萄的影响</w:t>
      </w:r>
      <w:r>
        <w:rPr>
          <w:rFonts w:ascii="宋体" w:hAnsi="宋体" w:hint="eastAsia"/>
        </w:rPr>
        <w:t>。</w:t>
      </w:r>
    </w:p>
    <w:p w:rsidR="00324BA7" w:rsidRDefault="00324BA7" w:rsidP="0043562A">
      <w:pPr>
        <w:ind w:firstLineChars="200" w:firstLine="31680"/>
        <w:rPr>
          <w:rFonts w:ascii="宋体"/>
        </w:rPr>
      </w:pPr>
      <w:r w:rsidRPr="00AA3FB2">
        <w:rPr>
          <w:rFonts w:ascii="宋体" w:hAnsi="宋体" w:hint="eastAsia"/>
        </w:rPr>
        <w:t>土壤：</w:t>
      </w:r>
    </w:p>
    <w:p w:rsidR="00324BA7" w:rsidRDefault="00324BA7" w:rsidP="0043562A">
      <w:pPr>
        <w:ind w:firstLineChars="200" w:firstLine="31680"/>
        <w:rPr>
          <w:rFonts w:ascii="宋体"/>
        </w:rPr>
      </w:pPr>
      <w:r w:rsidRPr="00AA3FB2">
        <w:rPr>
          <w:rFonts w:ascii="宋体" w:hAnsi="宋体"/>
        </w:rPr>
        <w:t>1</w:t>
      </w:r>
      <w:r w:rsidRPr="00AA3FB2">
        <w:rPr>
          <w:rFonts w:ascii="宋体" w:hAnsi="宋体" w:hint="eastAsia"/>
        </w:rPr>
        <w:t>、成分和定义：石块、沙土、粘土、腐殖质（拥有不同的吸热散热性和持水性）</w:t>
      </w:r>
    </w:p>
    <w:p w:rsidR="00324BA7" w:rsidRDefault="00324BA7" w:rsidP="0043562A">
      <w:pPr>
        <w:ind w:firstLineChars="200" w:firstLine="31680"/>
        <w:rPr>
          <w:rFonts w:ascii="宋体"/>
        </w:rPr>
      </w:pPr>
      <w:r w:rsidRPr="00AA3FB2">
        <w:rPr>
          <w:rFonts w:ascii="宋体" w:hAnsi="宋体"/>
        </w:rPr>
        <w:t>2</w:t>
      </w:r>
      <w:r w:rsidRPr="00AA3FB2">
        <w:rPr>
          <w:rFonts w:ascii="宋体" w:hAnsi="宋体" w:hint="eastAsia"/>
        </w:rPr>
        <w:t>、含水量影响到葡萄的品质（最理想的土壤是由沙土、黏土混合组成）</w:t>
      </w:r>
    </w:p>
    <w:p w:rsidR="00324BA7" w:rsidRDefault="00324BA7" w:rsidP="0043562A">
      <w:pPr>
        <w:ind w:firstLineChars="200" w:firstLine="31680"/>
        <w:rPr>
          <w:rFonts w:ascii="宋体"/>
        </w:rPr>
      </w:pPr>
      <w:r w:rsidRPr="00AA3FB2">
        <w:rPr>
          <w:rFonts w:ascii="宋体" w:hAnsi="宋体"/>
        </w:rPr>
        <w:t>3</w:t>
      </w:r>
      <w:r w:rsidRPr="00AA3FB2">
        <w:rPr>
          <w:rFonts w:ascii="宋体" w:hAnsi="宋体" w:hint="eastAsia"/>
        </w:rPr>
        <w:t>、养分（氮磷钾为葡萄树最需要的养分），养分缺失会得黄华病</w:t>
      </w:r>
    </w:p>
    <w:p w:rsidR="00324BA7" w:rsidRDefault="00324BA7" w:rsidP="00AA3FB2">
      <w:pPr>
        <w:rPr>
          <w:rFonts w:ascii="宋体"/>
          <w:b/>
        </w:rPr>
      </w:pPr>
    </w:p>
    <w:p w:rsidR="00324BA7" w:rsidRPr="00AA3FB2" w:rsidRDefault="00324BA7" w:rsidP="00AA3FB2">
      <w:pPr>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学高级第七</w:t>
      </w:r>
      <w:r w:rsidRPr="00AA3FB2">
        <w:rPr>
          <w:rFonts w:hint="eastAsia"/>
          <w:b/>
        </w:rPr>
        <w:t>天</w:t>
      </w:r>
      <w:r w:rsidRPr="00AA3FB2">
        <w:rPr>
          <w:rFonts w:ascii="宋体" w:hAnsi="宋体" w:hint="eastAsia"/>
          <w:b/>
        </w:rPr>
        <w:t>】</w:t>
      </w:r>
    </w:p>
    <w:p w:rsidR="00324BA7" w:rsidRDefault="00324BA7" w:rsidP="00AA3FB2">
      <w:pPr>
        <w:rPr>
          <w:rFonts w:ascii="宋体"/>
          <w:b/>
        </w:rPr>
      </w:pPr>
      <w:r w:rsidRPr="00AA3FB2">
        <w:rPr>
          <w:rFonts w:ascii="宋体" w:hAnsi="宋体" w:hint="eastAsia"/>
          <w:b/>
        </w:rPr>
        <w:t>葡萄园管理</w:t>
      </w:r>
    </w:p>
    <w:p w:rsidR="00324BA7" w:rsidRPr="00AA3FB2" w:rsidRDefault="00324BA7" w:rsidP="0043562A">
      <w:pPr>
        <w:ind w:firstLineChars="200" w:firstLine="31680"/>
        <w:rPr>
          <w:rFonts w:ascii="宋体"/>
        </w:rPr>
      </w:pPr>
      <w:r w:rsidRPr="00AA3FB2">
        <w:rPr>
          <w:rFonts w:ascii="宋体" w:hAnsi="宋体" w:hint="eastAsia"/>
        </w:rPr>
        <w:t>这一章主要对葡萄园的选择，葡萄树的具体管理方式包括葡萄树的整形，修剪，搭架树冠管理和虫害的预防及治理进行了一个详细的讲解。其中葡萄树的整形和修剪尤为重要，需确保在脑海中有一个清晰的认识。</w:t>
      </w:r>
    </w:p>
    <w:p w:rsidR="00324BA7" w:rsidRDefault="00324BA7" w:rsidP="0043562A">
      <w:pPr>
        <w:ind w:firstLineChars="200" w:firstLine="31680"/>
        <w:rPr>
          <w:rFonts w:ascii="宋体"/>
        </w:rPr>
      </w:pPr>
      <w:r w:rsidRPr="00AA3FB2">
        <w:rPr>
          <w:rFonts w:ascii="宋体" w:hAnsi="宋体" w:hint="eastAsia"/>
        </w:rPr>
        <w:t>本章后半部分详细讲解了葡萄园的具体周期循环。要求对葡萄的生命周期有一定的了解和掌握。在栽培和采收方式的区别与各自优缺点上有一定的认识。手工采收和机器采收极有可能出简答题</w:t>
      </w:r>
      <w:r>
        <w:rPr>
          <w:rFonts w:ascii="宋体" w:hAnsi="宋体" w:hint="eastAsia"/>
        </w:rPr>
        <w:t>。</w:t>
      </w:r>
    </w:p>
    <w:p w:rsidR="00324BA7" w:rsidRDefault="00324BA7" w:rsidP="00AA3FB2">
      <w:pPr>
        <w:rPr>
          <w:rFonts w:ascii="宋体"/>
          <w:b/>
        </w:rPr>
      </w:pPr>
    </w:p>
    <w:p w:rsidR="00324BA7" w:rsidRPr="00AA3FB2" w:rsidRDefault="00324BA7" w:rsidP="00AA3FB2">
      <w:pPr>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学高级第八</w:t>
      </w:r>
      <w:r w:rsidRPr="00AA3FB2">
        <w:rPr>
          <w:rFonts w:hint="eastAsia"/>
          <w:b/>
        </w:rPr>
        <w:t>天</w:t>
      </w:r>
      <w:r w:rsidRPr="00AA3FB2">
        <w:rPr>
          <w:rFonts w:ascii="宋体" w:hAnsi="宋体" w:hint="eastAsia"/>
          <w:b/>
        </w:rPr>
        <w:t>】</w:t>
      </w:r>
    </w:p>
    <w:p w:rsidR="00324BA7" w:rsidRDefault="00324BA7" w:rsidP="00AA3FB2">
      <w:pPr>
        <w:rPr>
          <w:rFonts w:ascii="宋体"/>
          <w:b/>
        </w:rPr>
      </w:pPr>
      <w:r w:rsidRPr="00AA3FB2">
        <w:rPr>
          <w:rFonts w:ascii="宋体" w:hAnsi="宋体" w:hint="eastAsia"/>
          <w:b/>
        </w:rPr>
        <w:t>葡萄酒酿造和熟化的基本要素</w:t>
      </w:r>
    </w:p>
    <w:p w:rsidR="00324BA7" w:rsidRDefault="00324BA7" w:rsidP="00AA3FB2">
      <w:pPr>
        <w:rPr>
          <w:rFonts w:ascii="宋体"/>
          <w:b/>
        </w:rPr>
      </w:pPr>
      <w:r w:rsidRPr="00AA3FB2">
        <w:rPr>
          <w:rFonts w:ascii="宋体" w:hAnsi="宋体" w:hint="eastAsia"/>
          <w:b/>
        </w:rPr>
        <w:t>酿造和熟化的基本要素</w:t>
      </w:r>
    </w:p>
    <w:p w:rsidR="00324BA7" w:rsidRDefault="00324BA7" w:rsidP="0043562A">
      <w:pPr>
        <w:ind w:firstLineChars="200" w:firstLine="31680"/>
        <w:rPr>
          <w:rFonts w:ascii="宋体"/>
        </w:rPr>
      </w:pPr>
      <w:r w:rsidRPr="00AA3FB2">
        <w:rPr>
          <w:rFonts w:ascii="宋体" w:hAnsi="宋体"/>
        </w:rPr>
        <w:t>1</w:t>
      </w:r>
      <w:r w:rsidRPr="00AA3FB2">
        <w:rPr>
          <w:rFonts w:ascii="宋体" w:hAnsi="宋体" w:hint="eastAsia"/>
        </w:rPr>
        <w:t>、氧气：这个气体贯穿葡萄发酵全过程，是个需要存在但必须遏制的矛盾（不同的酿酒师会根据自己的风格来控制氧气），熟化包括有氧熟化（橡木桶）和厌氧熟化（不锈钢或水泥罐），记住这两者的区别。</w:t>
      </w:r>
    </w:p>
    <w:p w:rsidR="00324BA7" w:rsidRDefault="00324BA7" w:rsidP="0043562A">
      <w:pPr>
        <w:ind w:firstLineChars="200" w:firstLine="31680"/>
        <w:rPr>
          <w:rFonts w:ascii="宋体"/>
        </w:rPr>
      </w:pPr>
      <w:r w:rsidRPr="00AA3FB2">
        <w:rPr>
          <w:rFonts w:ascii="宋体" w:hAnsi="宋体"/>
        </w:rPr>
        <w:t>2</w:t>
      </w:r>
      <w:r w:rsidRPr="00AA3FB2">
        <w:rPr>
          <w:rFonts w:ascii="宋体" w:hAnsi="宋体" w:hint="eastAsia"/>
        </w:rPr>
        <w:t>、二氧化硫</w:t>
      </w:r>
      <w:r w:rsidRPr="00AA3FB2">
        <w:rPr>
          <w:rFonts w:ascii="宋体" w:hAnsi="宋体"/>
        </w:rPr>
        <w:t>SO2</w:t>
      </w:r>
      <w:r w:rsidRPr="00AA3FB2">
        <w:rPr>
          <w:rFonts w:ascii="宋体" w:hAnsi="宋体" w:hint="eastAsia"/>
        </w:rPr>
        <w:t>，作用是抗氧化和防腐，从葡萄运输到酿造都起着十分重要的作用</w:t>
      </w:r>
    </w:p>
    <w:p w:rsidR="00324BA7" w:rsidRDefault="00324BA7" w:rsidP="0043562A">
      <w:pPr>
        <w:ind w:firstLineChars="200" w:firstLine="31680"/>
        <w:rPr>
          <w:rFonts w:ascii="宋体"/>
        </w:rPr>
      </w:pPr>
      <w:r w:rsidRPr="00AA3FB2">
        <w:rPr>
          <w:rFonts w:ascii="宋体" w:hAnsi="宋体"/>
        </w:rPr>
        <w:t>3</w:t>
      </w:r>
      <w:r w:rsidRPr="00AA3FB2">
        <w:rPr>
          <w:rFonts w:ascii="宋体" w:hAnsi="宋体" w:hint="eastAsia"/>
        </w:rPr>
        <w:t>、橡木桶：好处是可以增加酒的风味，坏处是不容易清洗，容易形成污染，所以一般用</w:t>
      </w:r>
      <w:r w:rsidRPr="00AA3FB2">
        <w:rPr>
          <w:rFonts w:ascii="宋体" w:hAnsi="宋体"/>
        </w:rPr>
        <w:t>4</w:t>
      </w:r>
      <w:r w:rsidRPr="00AA3FB2">
        <w:rPr>
          <w:rFonts w:ascii="宋体" w:hAnsi="宋体" w:hint="eastAsia"/>
        </w:rPr>
        <w:t>次左右，桶的单宁和芳香物质就基本上消失殆尽；不同的产地的桶，特征不一样。橡木桶的制作中最重要的环节就是烘烤。</w:t>
      </w:r>
    </w:p>
    <w:p w:rsidR="00324BA7" w:rsidRDefault="00324BA7" w:rsidP="00AA3FB2">
      <w:pPr>
        <w:rPr>
          <w:rFonts w:ascii="宋体"/>
          <w:b/>
        </w:rPr>
      </w:pPr>
      <w:r w:rsidRPr="00AA3FB2">
        <w:rPr>
          <w:rFonts w:ascii="宋体" w:hAnsi="宋体" w:hint="eastAsia"/>
          <w:b/>
        </w:rPr>
        <w:t>葡萄的处理</w:t>
      </w:r>
    </w:p>
    <w:p w:rsidR="00324BA7" w:rsidRDefault="00324BA7" w:rsidP="0043562A">
      <w:pPr>
        <w:ind w:firstLineChars="200" w:firstLine="31680"/>
        <w:rPr>
          <w:rFonts w:ascii="宋体"/>
        </w:rPr>
      </w:pPr>
      <w:r w:rsidRPr="00AA3FB2">
        <w:rPr>
          <w:rFonts w:ascii="宋体" w:hAnsi="宋体" w:hint="eastAsia"/>
        </w:rPr>
        <w:t>第一步，葡萄送到酒庄（</w:t>
      </w:r>
      <w:r w:rsidRPr="00AA3FB2">
        <w:rPr>
          <w:rFonts w:ascii="宋体" w:hAnsi="宋体"/>
        </w:rPr>
        <w:t>so2</w:t>
      </w:r>
      <w:r>
        <w:rPr>
          <w:rFonts w:ascii="宋体" w:hAnsi="宋体" w:hint="eastAsia"/>
        </w:rPr>
        <w:t>来保鲜）</w:t>
      </w:r>
    </w:p>
    <w:p w:rsidR="00324BA7" w:rsidRDefault="00324BA7" w:rsidP="0043562A">
      <w:pPr>
        <w:ind w:firstLineChars="200" w:firstLine="31680"/>
        <w:rPr>
          <w:rFonts w:ascii="宋体"/>
        </w:rPr>
      </w:pPr>
      <w:r w:rsidRPr="00AA3FB2">
        <w:rPr>
          <w:rFonts w:ascii="宋体" w:hAnsi="宋体" w:hint="eastAsia"/>
        </w:rPr>
        <w:t>第二步，去梗和破碎，机器采摘的没有梗，手动的有梗（但是大多数酿酒师都会去梗）。然后送到破碎机里打碎，流出自留汁，但是一定要避免籽破掉，因为籽里有苦油，</w:t>
      </w:r>
    </w:p>
    <w:p w:rsidR="00324BA7" w:rsidRDefault="00324BA7" w:rsidP="0043562A">
      <w:pPr>
        <w:ind w:firstLineChars="200" w:firstLine="31680"/>
        <w:rPr>
          <w:rFonts w:ascii="宋体"/>
        </w:rPr>
      </w:pPr>
      <w:r>
        <w:rPr>
          <w:rFonts w:ascii="宋体" w:hAnsi="宋体" w:hint="eastAsia"/>
        </w:rPr>
        <w:t>第三步</w:t>
      </w:r>
      <w:r w:rsidRPr="00AA3FB2">
        <w:rPr>
          <w:rFonts w:ascii="宋体" w:hAnsi="宋体" w:hint="eastAsia"/>
        </w:rPr>
        <w:t>，</w:t>
      </w:r>
      <w:r w:rsidRPr="00AA3FB2">
        <w:rPr>
          <w:rFonts w:ascii="宋体" w:hAnsi="宋体"/>
        </w:rPr>
        <w:t xml:space="preserve">red wine </w:t>
      </w:r>
      <w:r w:rsidRPr="00AA3FB2">
        <w:rPr>
          <w:rFonts w:ascii="宋体" w:hAnsi="宋体" w:hint="eastAsia"/>
        </w:rPr>
        <w:t>要先发酵在压榨，而</w:t>
      </w:r>
      <w:r w:rsidRPr="00AA3FB2">
        <w:rPr>
          <w:rFonts w:ascii="宋体" w:hAnsi="宋体"/>
        </w:rPr>
        <w:t>white wine</w:t>
      </w:r>
      <w:r w:rsidRPr="00AA3FB2">
        <w:rPr>
          <w:rFonts w:ascii="宋体" w:hAnsi="宋体" w:hint="eastAsia"/>
        </w:rPr>
        <w:t>先压榨在发酵，原因大家肯定都懂。压榨机分为两种（垂直蓝式压榨机、气动压榨机）需要注意的时此时的葡萄汁被称为</w:t>
      </w:r>
      <w:r w:rsidRPr="00AA3FB2">
        <w:rPr>
          <w:rFonts w:ascii="宋体" w:hAnsi="宋体"/>
        </w:rPr>
        <w:t xml:space="preserve">Must </w:t>
      </w:r>
      <w:r w:rsidRPr="00AA3FB2">
        <w:rPr>
          <w:rFonts w:ascii="宋体" w:hAnsi="宋体" w:hint="eastAsia"/>
        </w:rPr>
        <w:t>（葡萄醪），</w:t>
      </w:r>
    </w:p>
    <w:p w:rsidR="00324BA7" w:rsidRDefault="00324BA7" w:rsidP="0043562A">
      <w:pPr>
        <w:ind w:firstLineChars="200" w:firstLine="31680"/>
        <w:rPr>
          <w:rFonts w:ascii="宋体"/>
        </w:rPr>
      </w:pPr>
      <w:r>
        <w:rPr>
          <w:rFonts w:ascii="宋体" w:hAnsi="宋体" w:hint="eastAsia"/>
        </w:rPr>
        <w:t>第四步，</w:t>
      </w:r>
      <w:r w:rsidRPr="00AA3FB2">
        <w:rPr>
          <w:rFonts w:ascii="宋体" w:hAnsi="宋体" w:hint="eastAsia"/>
        </w:rPr>
        <w:t>调节（其实这个步骤可以发生在发酵的各个时期）：就糖分、酒精度、酸度进行调节。</w:t>
      </w:r>
    </w:p>
    <w:p w:rsidR="00324BA7" w:rsidRDefault="00324BA7" w:rsidP="0043562A">
      <w:pPr>
        <w:ind w:firstLineChars="200" w:firstLine="31680"/>
        <w:rPr>
          <w:rFonts w:ascii="宋体"/>
        </w:rPr>
      </w:pPr>
      <w:r w:rsidRPr="00AA3FB2">
        <w:rPr>
          <w:rFonts w:ascii="宋体" w:hAnsi="宋体" w:hint="eastAsia"/>
        </w:rPr>
        <w:t>发酵过程：酵母作为主力军有好也有坏，有自然的也有人工的，各有优缺点，完全看酿酒师的心情</w:t>
      </w:r>
      <w:r>
        <w:rPr>
          <w:rFonts w:ascii="宋体" w:hAnsi="宋体" w:hint="eastAsia"/>
        </w:rPr>
        <w:t>。</w:t>
      </w:r>
      <w:r w:rsidRPr="00AA3FB2">
        <w:rPr>
          <w:rFonts w:ascii="宋体" w:hAnsi="宋体" w:hint="eastAsia"/>
        </w:rPr>
        <w:t>温度的控制对于发酵很关键，是影响葡萄酒风味、色泽、单宁的重要指标。</w:t>
      </w:r>
    </w:p>
    <w:p w:rsidR="00324BA7" w:rsidRDefault="00324BA7" w:rsidP="00AA3FB2">
      <w:pPr>
        <w:rPr>
          <w:rFonts w:ascii="宋体"/>
          <w:b/>
        </w:rPr>
      </w:pPr>
    </w:p>
    <w:p w:rsidR="00324BA7" w:rsidRPr="00AA3FB2" w:rsidRDefault="00324BA7" w:rsidP="00AA3FB2">
      <w:pPr>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学高级第九</w:t>
      </w:r>
      <w:r w:rsidRPr="00AA3FB2">
        <w:rPr>
          <w:rFonts w:hint="eastAsia"/>
          <w:b/>
        </w:rPr>
        <w:t>天</w:t>
      </w:r>
      <w:r w:rsidRPr="00AA3FB2">
        <w:rPr>
          <w:rFonts w:ascii="宋体" w:hAnsi="宋体" w:hint="eastAsia"/>
          <w:b/>
        </w:rPr>
        <w:t>】</w:t>
      </w:r>
    </w:p>
    <w:p w:rsidR="00324BA7" w:rsidRPr="00AA3FB2" w:rsidRDefault="00324BA7" w:rsidP="00AA3FB2">
      <w:pPr>
        <w:rPr>
          <w:rFonts w:ascii="宋体"/>
          <w:b/>
        </w:rPr>
      </w:pPr>
      <w:r w:rsidRPr="00AA3FB2">
        <w:rPr>
          <w:rFonts w:ascii="宋体" w:hAnsi="宋体" w:hint="eastAsia"/>
          <w:b/>
        </w:rPr>
        <w:t>熟化</w:t>
      </w:r>
    </w:p>
    <w:p w:rsidR="00324BA7" w:rsidRDefault="00324BA7" w:rsidP="0043562A">
      <w:pPr>
        <w:ind w:firstLineChars="200" w:firstLine="31680"/>
        <w:rPr>
          <w:rFonts w:ascii="宋体"/>
        </w:rPr>
      </w:pPr>
      <w:r w:rsidRPr="00AA3FB2">
        <w:rPr>
          <w:rFonts w:ascii="宋体" w:hAnsi="宋体"/>
        </w:rPr>
        <w:t>1</w:t>
      </w:r>
      <w:r w:rsidRPr="00AA3FB2">
        <w:rPr>
          <w:rFonts w:ascii="宋体" w:hAnsi="宋体" w:hint="eastAsia"/>
        </w:rPr>
        <w:t>、发酵后，会产生巨多的酒泥（酵母细胞、葡萄碎末）分为粗酒泥和细酒泥，粗酒泥沉淀快，所以一般会被除去，细酒泥看酿酒师的心情，选择是否与酒液接触。</w:t>
      </w:r>
    </w:p>
    <w:p w:rsidR="00324BA7" w:rsidRDefault="00324BA7" w:rsidP="0043562A">
      <w:pPr>
        <w:ind w:firstLineChars="200" w:firstLine="31680"/>
        <w:rPr>
          <w:rFonts w:ascii="宋体"/>
        </w:rPr>
      </w:pPr>
      <w:r w:rsidRPr="00AA3FB2">
        <w:rPr>
          <w:rFonts w:ascii="宋体" w:hAnsi="宋体"/>
        </w:rPr>
        <w:t>2</w:t>
      </w:r>
      <w:r w:rsidRPr="00AA3FB2">
        <w:rPr>
          <w:rFonts w:ascii="宋体" w:hAnsi="宋体" w:hint="eastAsia"/>
        </w:rPr>
        <w:t>、装瓶前的熟化并不适用于任何酒，如果想保留清新果香一般进入惰性容器（不锈钢罐、水泥罐）</w:t>
      </w:r>
    </w:p>
    <w:p w:rsidR="00324BA7" w:rsidRDefault="00324BA7" w:rsidP="0043562A">
      <w:pPr>
        <w:ind w:firstLineChars="200" w:firstLine="31680"/>
        <w:rPr>
          <w:rFonts w:ascii="宋体"/>
        </w:rPr>
      </w:pPr>
      <w:r w:rsidRPr="00AA3FB2">
        <w:rPr>
          <w:rFonts w:ascii="宋体" w:hAnsi="宋体"/>
        </w:rPr>
        <w:t>3</w:t>
      </w:r>
      <w:r w:rsidRPr="00AA3FB2">
        <w:rPr>
          <w:rFonts w:ascii="宋体" w:hAnsi="宋体" w:hint="eastAsia"/>
        </w:rPr>
        <w:t>、随着时间的推移，葡萄酒中相互反应的成分会进一步改变风味</w:t>
      </w:r>
      <w:r>
        <w:rPr>
          <w:rFonts w:ascii="宋体" w:hAnsi="宋体" w:hint="eastAsia"/>
        </w:rPr>
        <w:t>。</w:t>
      </w:r>
    </w:p>
    <w:p w:rsidR="00324BA7" w:rsidRPr="00AA3FB2" w:rsidRDefault="00324BA7" w:rsidP="00AA3FB2">
      <w:pPr>
        <w:rPr>
          <w:rFonts w:ascii="宋体"/>
          <w:b/>
        </w:rPr>
      </w:pPr>
      <w:r w:rsidRPr="00AA3FB2">
        <w:rPr>
          <w:rFonts w:ascii="宋体" w:hAnsi="宋体" w:hint="eastAsia"/>
          <w:b/>
        </w:rPr>
        <w:t>混合：</w:t>
      </w:r>
    </w:p>
    <w:p w:rsidR="00324BA7" w:rsidRDefault="00324BA7" w:rsidP="0043562A">
      <w:pPr>
        <w:ind w:firstLineChars="200" w:firstLine="31680"/>
        <w:rPr>
          <w:rFonts w:ascii="宋体"/>
        </w:rPr>
      </w:pPr>
      <w:r w:rsidRPr="00AA3FB2">
        <w:rPr>
          <w:rFonts w:ascii="宋体" w:hAnsi="宋体" w:hint="eastAsia"/>
        </w:rPr>
        <w:t>除了混酿外，单一葡萄的酿造的葡萄酒也会油混合。混合的作用主要是提高平衡性、保持一致性或实现某种风格</w:t>
      </w:r>
    </w:p>
    <w:p w:rsidR="00324BA7" w:rsidRDefault="00324BA7" w:rsidP="0043562A">
      <w:pPr>
        <w:ind w:firstLineChars="200" w:firstLine="31680"/>
        <w:rPr>
          <w:rFonts w:ascii="宋体"/>
        </w:rPr>
      </w:pPr>
      <w:r w:rsidRPr="00AA3FB2">
        <w:rPr>
          <w:rFonts w:ascii="宋体" w:hAnsi="宋体" w:hint="eastAsia"/>
        </w:rPr>
        <w:t>平衡性：一般是指把自留汁和压榨汁混在一起，平衡口感，提升单宁</w:t>
      </w:r>
    </w:p>
    <w:p w:rsidR="00324BA7" w:rsidRDefault="00324BA7" w:rsidP="0043562A">
      <w:pPr>
        <w:ind w:firstLineChars="200" w:firstLine="31680"/>
        <w:rPr>
          <w:rFonts w:ascii="宋体"/>
        </w:rPr>
      </w:pPr>
      <w:r w:rsidRPr="00AA3FB2">
        <w:rPr>
          <w:rFonts w:ascii="宋体" w:hAnsi="宋体" w:hint="eastAsia"/>
        </w:rPr>
        <w:t>一致性：大多数情况下，如果同一批次葡萄酒差异过大，会被认为是不好的葡萄酒。</w:t>
      </w:r>
    </w:p>
    <w:p w:rsidR="00324BA7" w:rsidRDefault="00324BA7" w:rsidP="0043562A">
      <w:pPr>
        <w:ind w:firstLineChars="200" w:firstLine="31680"/>
        <w:rPr>
          <w:rFonts w:ascii="宋体"/>
        </w:rPr>
      </w:pPr>
      <w:r w:rsidRPr="00AA3FB2">
        <w:rPr>
          <w:rFonts w:ascii="宋体" w:hAnsi="宋体" w:hint="eastAsia"/>
        </w:rPr>
        <w:t>风格：没有个性的酿酒师酿不出好酒。</w:t>
      </w:r>
    </w:p>
    <w:p w:rsidR="00324BA7" w:rsidRDefault="00324BA7" w:rsidP="00AA3FB2">
      <w:pPr>
        <w:rPr>
          <w:rFonts w:ascii="宋体"/>
        </w:rPr>
      </w:pPr>
      <w:r w:rsidRPr="00AA3FB2">
        <w:rPr>
          <w:rFonts w:ascii="宋体" w:hAnsi="宋体" w:hint="eastAsia"/>
          <w:b/>
        </w:rPr>
        <w:t>澄清</w:t>
      </w:r>
      <w:r w:rsidRPr="00AA3FB2">
        <w:rPr>
          <w:rFonts w:ascii="宋体" w:hAnsi="宋体" w:hint="eastAsia"/>
        </w:rPr>
        <w:t>：</w:t>
      </w:r>
    </w:p>
    <w:p w:rsidR="00324BA7" w:rsidRDefault="00324BA7" w:rsidP="0043562A">
      <w:pPr>
        <w:ind w:firstLineChars="200" w:firstLine="31680"/>
        <w:rPr>
          <w:rFonts w:ascii="宋体"/>
        </w:rPr>
      </w:pPr>
      <w:r w:rsidRPr="00AA3FB2">
        <w:rPr>
          <w:rFonts w:ascii="宋体" w:hAnsi="宋体" w:hint="eastAsia"/>
        </w:rPr>
        <w:t>我们喝到口里的酒大多数都是清澈的，酿酒师靠三种方法进行澄清：沉淀、下胶和过滤</w:t>
      </w:r>
    </w:p>
    <w:p w:rsidR="00324BA7" w:rsidRDefault="00324BA7" w:rsidP="0043562A">
      <w:pPr>
        <w:ind w:firstLineChars="200" w:firstLine="31680"/>
        <w:rPr>
          <w:rFonts w:ascii="宋体"/>
        </w:rPr>
      </w:pPr>
      <w:r w:rsidRPr="00AA3FB2">
        <w:rPr>
          <w:rFonts w:ascii="宋体" w:hAnsi="宋体"/>
        </w:rPr>
        <w:t>1</w:t>
      </w:r>
      <w:r w:rsidRPr="00AA3FB2">
        <w:rPr>
          <w:rFonts w:ascii="宋体" w:hAnsi="宋体" w:hint="eastAsia"/>
        </w:rPr>
        <w:t>、沉淀，酒泥沉淀后，进行倒罐，一般上等葡萄酒只用这种方式澄清</w:t>
      </w:r>
    </w:p>
    <w:p w:rsidR="00324BA7" w:rsidRDefault="00324BA7" w:rsidP="0043562A">
      <w:pPr>
        <w:ind w:firstLineChars="200" w:firstLine="31680"/>
        <w:rPr>
          <w:rFonts w:ascii="宋体"/>
        </w:rPr>
      </w:pPr>
      <w:r w:rsidRPr="00AA3FB2">
        <w:rPr>
          <w:rFonts w:ascii="宋体" w:hAnsi="宋体"/>
        </w:rPr>
        <w:t>2</w:t>
      </w:r>
      <w:r w:rsidRPr="00AA3FB2">
        <w:rPr>
          <w:rFonts w:ascii="宋体" w:hAnsi="宋体" w:hint="eastAsia"/>
        </w:rPr>
        <w:t>、下胶：葡萄酒中的物质会慢慢凝结成团状，下胶就是用澄清剂把这些物质连接起来，形成可见的团状物，然后过滤，然而有的酿酒师不认同，觉得这样会影响酒的风味和质感</w:t>
      </w:r>
    </w:p>
    <w:p w:rsidR="00324BA7" w:rsidRDefault="00324BA7" w:rsidP="0043562A">
      <w:pPr>
        <w:ind w:firstLineChars="200" w:firstLine="31680"/>
        <w:rPr>
          <w:rFonts w:ascii="宋体"/>
        </w:rPr>
      </w:pPr>
      <w:r w:rsidRPr="00AA3FB2">
        <w:rPr>
          <w:rFonts w:ascii="宋体" w:hAnsi="宋体"/>
        </w:rPr>
        <w:t>3</w:t>
      </w:r>
      <w:r w:rsidRPr="00AA3FB2">
        <w:rPr>
          <w:rFonts w:ascii="宋体" w:hAnsi="宋体" w:hint="eastAsia"/>
        </w:rPr>
        <w:t>、过滤，分为深度过滤和表面过滤，深度过滤是指过滤粗酒泥，表面过滤是除去细酒泥。</w:t>
      </w:r>
    </w:p>
    <w:p w:rsidR="00324BA7" w:rsidRPr="00AA3FB2" w:rsidRDefault="00324BA7" w:rsidP="00AA3FB2">
      <w:pPr>
        <w:rPr>
          <w:rFonts w:ascii="宋体"/>
          <w:b/>
        </w:rPr>
      </w:pPr>
      <w:r w:rsidRPr="00AA3FB2">
        <w:rPr>
          <w:rFonts w:ascii="宋体" w:hAnsi="宋体" w:hint="eastAsia"/>
          <w:b/>
        </w:rPr>
        <w:t>稳定性：</w:t>
      </w:r>
    </w:p>
    <w:p w:rsidR="00324BA7" w:rsidRDefault="00324BA7" w:rsidP="0043562A">
      <w:pPr>
        <w:ind w:firstLineChars="200" w:firstLine="31680"/>
        <w:rPr>
          <w:rFonts w:ascii="宋体"/>
        </w:rPr>
      </w:pPr>
      <w:r w:rsidRPr="00AA3FB2">
        <w:rPr>
          <w:rFonts w:ascii="宋体" w:hAnsi="宋体" w:hint="eastAsia"/>
        </w:rPr>
        <w:t>稳定性就是指葡萄酒在特定的时间内变化是可以被预测的，但如果没进行过澄清，那么里面的物质会随着时间凝聚成团，导致变化不可测</w:t>
      </w:r>
    </w:p>
    <w:p w:rsidR="00324BA7" w:rsidRDefault="00324BA7" w:rsidP="0043562A">
      <w:pPr>
        <w:ind w:firstLineChars="200" w:firstLine="31680"/>
        <w:rPr>
          <w:rFonts w:ascii="宋体"/>
        </w:rPr>
      </w:pPr>
      <w:r w:rsidRPr="00AA3FB2">
        <w:rPr>
          <w:rFonts w:ascii="宋体" w:hAnsi="宋体"/>
        </w:rPr>
        <w:t>1</w:t>
      </w:r>
      <w:r w:rsidRPr="00AA3FB2">
        <w:rPr>
          <w:rFonts w:ascii="宋体" w:hAnsi="宋体" w:hint="eastAsia"/>
        </w:rPr>
        <w:t>、酒石酸的稳定性：酒石酸是葡萄酒中自带的大酸，一段时间后会形成叫酒石酸盐的结晶，这个结晶无色无味，但有的人觉得不好看</w:t>
      </w:r>
      <w:r>
        <w:rPr>
          <w:rFonts w:ascii="宋体" w:hAnsi="宋体" w:hint="eastAsia"/>
        </w:rPr>
        <w:t>。</w:t>
      </w:r>
    </w:p>
    <w:p w:rsidR="00324BA7" w:rsidRDefault="00324BA7" w:rsidP="0043562A">
      <w:pPr>
        <w:ind w:firstLineChars="200" w:firstLine="31680"/>
        <w:rPr>
          <w:rFonts w:ascii="宋体"/>
        </w:rPr>
      </w:pPr>
      <w:r w:rsidRPr="00AA3FB2">
        <w:rPr>
          <w:rFonts w:ascii="宋体" w:hAnsi="宋体"/>
        </w:rPr>
        <w:t>2</w:t>
      </w:r>
      <w:r w:rsidRPr="00AA3FB2">
        <w:rPr>
          <w:rFonts w:ascii="宋体" w:hAnsi="宋体" w:hint="eastAsia"/>
        </w:rPr>
        <w:t>、微生物稳定性，就是装瓶前保证瓶里没有酵母菌及别的菌</w:t>
      </w:r>
    </w:p>
    <w:p w:rsidR="00324BA7" w:rsidRDefault="00324BA7" w:rsidP="0043562A">
      <w:pPr>
        <w:ind w:firstLineChars="200" w:firstLine="31680"/>
        <w:rPr>
          <w:rFonts w:ascii="宋体"/>
        </w:rPr>
      </w:pPr>
      <w:r w:rsidRPr="00AA3FB2">
        <w:rPr>
          <w:rFonts w:ascii="宋体" w:hAnsi="宋体"/>
        </w:rPr>
        <w:t>3</w:t>
      </w:r>
      <w:r w:rsidRPr="00AA3FB2">
        <w:rPr>
          <w:rFonts w:ascii="宋体" w:hAnsi="宋体" w:hint="eastAsia"/>
        </w:rPr>
        <w:t>、氧气的稳定性：防氧化，很关键！</w:t>
      </w:r>
    </w:p>
    <w:p w:rsidR="00324BA7" w:rsidRPr="00AA3FB2" w:rsidRDefault="00324BA7" w:rsidP="00AA3FB2">
      <w:pPr>
        <w:rPr>
          <w:rFonts w:ascii="宋体"/>
          <w:b/>
        </w:rPr>
      </w:pPr>
      <w:r w:rsidRPr="00AA3FB2">
        <w:rPr>
          <w:rFonts w:ascii="宋体" w:hAnsi="宋体" w:hint="eastAsia"/>
          <w:b/>
        </w:rPr>
        <w:t>包装：</w:t>
      </w:r>
    </w:p>
    <w:p w:rsidR="00324BA7" w:rsidRDefault="00324BA7" w:rsidP="0043562A">
      <w:pPr>
        <w:ind w:firstLineChars="200" w:firstLine="31680"/>
        <w:rPr>
          <w:rFonts w:ascii="宋体"/>
        </w:rPr>
      </w:pPr>
      <w:r w:rsidRPr="00AA3FB2">
        <w:rPr>
          <w:rFonts w:ascii="宋体" w:hAnsi="宋体" w:hint="eastAsia"/>
        </w:rPr>
        <w:t>有玻璃瓶、塑料瓶、</w:t>
      </w:r>
      <w:r w:rsidRPr="00AA3FB2">
        <w:rPr>
          <w:rFonts w:ascii="宋体" w:hAnsi="宋体"/>
        </w:rPr>
        <w:t>bag-in-box</w:t>
      </w:r>
      <w:r w:rsidRPr="00AA3FB2">
        <w:rPr>
          <w:rFonts w:ascii="宋体" w:hAnsi="宋体" w:hint="eastAsia"/>
        </w:rPr>
        <w:t>，玻璃瓶是最好的选择</w:t>
      </w:r>
    </w:p>
    <w:p w:rsidR="00324BA7" w:rsidRDefault="00324BA7" w:rsidP="0043562A">
      <w:pPr>
        <w:ind w:firstLineChars="200" w:firstLine="31680"/>
        <w:rPr>
          <w:rFonts w:ascii="宋体"/>
        </w:rPr>
      </w:pPr>
      <w:r w:rsidRPr="00AA3FB2">
        <w:rPr>
          <w:rFonts w:ascii="宋体" w:hAnsi="宋体" w:hint="eastAsia"/>
        </w:rPr>
        <w:t>瓶塞：软木塞、合成软木塞、螺旋盖</w:t>
      </w:r>
    </w:p>
    <w:p w:rsidR="00324BA7" w:rsidRDefault="00324BA7" w:rsidP="00AA3FB2">
      <w:pPr>
        <w:rPr>
          <w:rFonts w:ascii="宋体"/>
          <w:b/>
        </w:rPr>
      </w:pPr>
    </w:p>
    <w:p w:rsidR="00324BA7" w:rsidRPr="00AA3FB2" w:rsidRDefault="00324BA7" w:rsidP="00AA3FB2">
      <w:pPr>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学高级第十</w:t>
      </w:r>
      <w:r w:rsidRPr="00AA3FB2">
        <w:rPr>
          <w:rFonts w:hint="eastAsia"/>
          <w:b/>
        </w:rPr>
        <w:t>天</w:t>
      </w:r>
      <w:r w:rsidRPr="00AA3FB2">
        <w:rPr>
          <w:rFonts w:ascii="宋体" w:hAnsi="宋体" w:hint="eastAsia"/>
          <w:b/>
        </w:rPr>
        <w:t>】</w:t>
      </w:r>
    </w:p>
    <w:p w:rsidR="00324BA7" w:rsidRDefault="00324BA7" w:rsidP="00AA3FB2">
      <w:pPr>
        <w:rPr>
          <w:rFonts w:ascii="宋体"/>
          <w:b/>
        </w:rPr>
      </w:pPr>
      <w:r w:rsidRPr="00AA3FB2">
        <w:rPr>
          <w:rFonts w:ascii="宋体" w:hAnsi="宋体" w:hint="eastAsia"/>
          <w:b/>
        </w:rPr>
        <w:t>影响葡萄酒价格的因素</w:t>
      </w:r>
    </w:p>
    <w:p w:rsidR="00324BA7" w:rsidRDefault="00324BA7" w:rsidP="0043562A">
      <w:pPr>
        <w:ind w:firstLineChars="200" w:firstLine="31680"/>
        <w:rPr>
          <w:rFonts w:ascii="宋体"/>
        </w:rPr>
      </w:pPr>
      <w:r w:rsidRPr="00AA3FB2">
        <w:rPr>
          <w:rFonts w:ascii="宋体" w:hAnsi="宋体" w:hint="eastAsia"/>
        </w:rPr>
        <w:t>主要从两方面</w:t>
      </w:r>
      <w:r w:rsidRPr="00AA3FB2">
        <w:rPr>
          <w:rFonts w:ascii="宋体" w:hAnsi="宋体"/>
        </w:rPr>
        <w:t>——</w:t>
      </w:r>
      <w:r w:rsidRPr="00AA3FB2">
        <w:rPr>
          <w:rFonts w:ascii="宋体" w:hAnsi="宋体" w:hint="eastAsia"/>
        </w:rPr>
        <w:t>种植和酿造，这个方面的成本造成了价格的不统一。其中有个酒庄类型概念要分清</w:t>
      </w:r>
      <w:r w:rsidRPr="00AA3FB2">
        <w:rPr>
          <w:rFonts w:ascii="宋体" w:hAnsi="宋体"/>
        </w:rPr>
        <w:t>——</w:t>
      </w:r>
      <w:r w:rsidRPr="00AA3FB2">
        <w:rPr>
          <w:rFonts w:ascii="宋体" w:hAnsi="宋体" w:hint="eastAsia"/>
        </w:rPr>
        <w:t>合作酒庄、酒商、葡萄园酒庄。</w:t>
      </w:r>
    </w:p>
    <w:p w:rsidR="00324BA7" w:rsidRPr="00AA3FB2" w:rsidRDefault="00324BA7" w:rsidP="00AA3FB2">
      <w:pPr>
        <w:rPr>
          <w:rFonts w:ascii="宋体"/>
          <w:b/>
        </w:rPr>
      </w:pPr>
      <w:r w:rsidRPr="00AA3FB2">
        <w:rPr>
          <w:rFonts w:ascii="宋体" w:hAnsi="宋体" w:hint="eastAsia"/>
          <w:b/>
        </w:rPr>
        <w:t>葡萄酒与法规</w:t>
      </w:r>
    </w:p>
    <w:p w:rsidR="00324BA7" w:rsidRDefault="00324BA7" w:rsidP="0043562A">
      <w:pPr>
        <w:ind w:firstLineChars="200" w:firstLine="31680"/>
        <w:rPr>
          <w:rFonts w:ascii="宋体"/>
        </w:rPr>
      </w:pPr>
      <w:r w:rsidRPr="00AA3FB2">
        <w:rPr>
          <w:rFonts w:ascii="宋体" w:hAnsi="宋体"/>
        </w:rPr>
        <w:t>1</w:t>
      </w:r>
      <w:r w:rsidRPr="00AA3FB2">
        <w:rPr>
          <w:rFonts w:ascii="宋体" w:hAnsi="宋体" w:hint="eastAsia"/>
        </w:rPr>
        <w:t>、食品安全的法规，规定种植者和酿酒师所使用的诸多工艺助剂和化学药剂。</w:t>
      </w:r>
    </w:p>
    <w:p w:rsidR="00324BA7" w:rsidRDefault="00324BA7" w:rsidP="0043562A">
      <w:pPr>
        <w:ind w:firstLineChars="200" w:firstLine="31680"/>
        <w:rPr>
          <w:rFonts w:ascii="宋体"/>
        </w:rPr>
      </w:pPr>
      <w:r w:rsidRPr="00AA3FB2">
        <w:rPr>
          <w:rFonts w:ascii="宋体" w:hAnsi="宋体"/>
        </w:rPr>
        <w:t>2</w:t>
      </w:r>
      <w:r w:rsidRPr="00AA3FB2">
        <w:rPr>
          <w:rFonts w:ascii="宋体" w:hAnsi="宋体" w:hint="eastAsia"/>
        </w:rPr>
        <w:t>、酒标：地理标识标签、指出了葡萄酒的产区这是葡萄酒所共有的，由于这些法律法规比较复杂，所以记住两个重要的利益点：</w:t>
      </w:r>
      <w:r w:rsidRPr="00AA3FB2">
        <w:rPr>
          <w:rFonts w:ascii="宋体" w:hAnsi="宋体"/>
        </w:rPr>
        <w:t>a</w:t>
      </w:r>
      <w:r w:rsidRPr="00AA3FB2">
        <w:rPr>
          <w:rFonts w:ascii="宋体" w:hAnsi="宋体" w:hint="eastAsia"/>
        </w:rPr>
        <w:t>、如果酒标上带有地理标志标签，那么通常这瓶葡萄酒中至少有</w:t>
      </w:r>
      <w:r w:rsidRPr="00AA3FB2">
        <w:rPr>
          <w:rFonts w:ascii="宋体" w:hAnsi="宋体"/>
        </w:rPr>
        <w:t>85%</w:t>
      </w:r>
      <w:r w:rsidRPr="00AA3FB2">
        <w:rPr>
          <w:rFonts w:ascii="宋体" w:hAnsi="宋体" w:hint="eastAsia"/>
        </w:rPr>
        <w:t>的葡萄来自这个产区。</w:t>
      </w:r>
      <w:r w:rsidRPr="00AA3FB2">
        <w:rPr>
          <w:rFonts w:ascii="宋体" w:hAnsi="宋体"/>
        </w:rPr>
        <w:t>b</w:t>
      </w:r>
      <w:r w:rsidRPr="00AA3FB2">
        <w:rPr>
          <w:rFonts w:ascii="宋体" w:hAnsi="宋体" w:hint="eastAsia"/>
        </w:rPr>
        <w:t>、欧盟和非欧盟国家的地理标识标签立法方式有显著差异。</w:t>
      </w:r>
    </w:p>
    <w:p w:rsidR="00324BA7" w:rsidRDefault="00324BA7" w:rsidP="0043562A">
      <w:pPr>
        <w:ind w:firstLineChars="200" w:firstLine="31680"/>
        <w:rPr>
          <w:rFonts w:ascii="宋体"/>
        </w:rPr>
      </w:pPr>
      <w:r w:rsidRPr="00AA3FB2">
        <w:rPr>
          <w:rFonts w:ascii="宋体" w:hAnsi="宋体" w:hint="eastAsia"/>
        </w:rPr>
        <w:t>欧盟：记住</w:t>
      </w:r>
      <w:r w:rsidRPr="00AA3FB2">
        <w:rPr>
          <w:rFonts w:ascii="宋体" w:hAnsi="宋体"/>
        </w:rPr>
        <w:t>PDO</w:t>
      </w:r>
      <w:r w:rsidRPr="00AA3FB2">
        <w:rPr>
          <w:rFonts w:ascii="宋体" w:hAnsi="宋体" w:hint="eastAsia"/>
        </w:rPr>
        <w:t>和</w:t>
      </w:r>
      <w:r w:rsidRPr="00AA3FB2">
        <w:rPr>
          <w:rFonts w:ascii="宋体" w:hAnsi="宋体"/>
        </w:rPr>
        <w:t>PGI</w:t>
      </w:r>
      <w:r w:rsidRPr="00AA3FB2">
        <w:rPr>
          <w:rFonts w:ascii="宋体" w:hAnsi="宋体" w:hint="eastAsia"/>
        </w:rPr>
        <w:t>的特点和分别</w:t>
      </w:r>
    </w:p>
    <w:p w:rsidR="00324BA7" w:rsidRDefault="00324BA7" w:rsidP="0043562A">
      <w:pPr>
        <w:ind w:firstLineChars="200" w:firstLine="31680"/>
        <w:rPr>
          <w:rFonts w:ascii="宋体"/>
        </w:rPr>
      </w:pPr>
      <w:r w:rsidRPr="00AA3FB2">
        <w:rPr>
          <w:rFonts w:ascii="宋体" w:hAnsi="宋体" w:hint="eastAsia"/>
        </w:rPr>
        <w:t>非欧盟：几乎都属于</w:t>
      </w:r>
      <w:r w:rsidRPr="00AA3FB2">
        <w:rPr>
          <w:rFonts w:ascii="宋体" w:hAnsi="宋体"/>
        </w:rPr>
        <w:t>PGI</w:t>
      </w:r>
      <w:r w:rsidRPr="00AA3FB2">
        <w:rPr>
          <w:rFonts w:ascii="宋体" w:hAnsi="宋体" w:hint="eastAsia"/>
        </w:rPr>
        <w:t>，而且各个国家都给制定了将葡萄种植区划分为地理标志标签的方法。</w:t>
      </w:r>
    </w:p>
    <w:p w:rsidR="00324BA7" w:rsidRDefault="00324BA7" w:rsidP="0043562A">
      <w:pPr>
        <w:ind w:firstLineChars="200" w:firstLine="31680"/>
        <w:rPr>
          <w:rFonts w:ascii="宋体"/>
        </w:rPr>
      </w:pPr>
      <w:r>
        <w:rPr>
          <w:rFonts w:ascii="宋体" w:hAnsi="宋体" w:hint="eastAsia"/>
        </w:rPr>
        <w:t>法定的品质和风格标签，是欧盟定下来的不想让别的国家用的</w:t>
      </w:r>
    </w:p>
    <w:p w:rsidR="00324BA7" w:rsidRPr="00AA3FB2" w:rsidRDefault="00324BA7" w:rsidP="00AA3FB2">
      <w:pPr>
        <w:rPr>
          <w:rFonts w:ascii="宋体"/>
          <w:b/>
        </w:rPr>
      </w:pPr>
      <w:r w:rsidRPr="00AA3FB2">
        <w:rPr>
          <w:rFonts w:ascii="宋体" w:hAnsi="宋体" w:hint="eastAsia"/>
          <w:b/>
        </w:rPr>
        <w:t>安全饮用</w:t>
      </w:r>
    </w:p>
    <w:p w:rsidR="00324BA7" w:rsidRDefault="00324BA7" w:rsidP="0043562A">
      <w:pPr>
        <w:ind w:firstLineChars="200" w:firstLine="31680"/>
        <w:rPr>
          <w:rFonts w:ascii="宋体"/>
        </w:rPr>
      </w:pPr>
      <w:r w:rsidRPr="00AA3FB2">
        <w:rPr>
          <w:rFonts w:ascii="宋体" w:hAnsi="宋体" w:hint="eastAsia"/>
        </w:rPr>
        <w:t>有禁止饮酒的国家，在不禁酒的国家中，对饮酒最低合法年龄有了限制；酒驾有限制；对每人每天的合适饮酒量给出了合理的建议（葡萄酒的话每天喝</w:t>
      </w:r>
      <w:r w:rsidRPr="00AA3FB2">
        <w:rPr>
          <w:rFonts w:ascii="宋体" w:hAnsi="宋体"/>
        </w:rPr>
        <w:t>250ml</w:t>
      </w:r>
      <w:r w:rsidRPr="00AA3FB2">
        <w:rPr>
          <w:rFonts w:ascii="宋体" w:hAnsi="宋体" w:hint="eastAsia"/>
        </w:rPr>
        <w:t>以下是比较适合的，也就是一人一瓶</w:t>
      </w:r>
      <w:r w:rsidRPr="00AA3FB2">
        <w:rPr>
          <w:rFonts w:ascii="宋体" w:hAnsi="宋体"/>
        </w:rPr>
        <w:t>750ml</w:t>
      </w:r>
      <w:r w:rsidRPr="00AA3FB2">
        <w:rPr>
          <w:rFonts w:ascii="宋体" w:hAnsi="宋体" w:hint="eastAsia"/>
        </w:rPr>
        <w:t>的要喝</w:t>
      </w:r>
      <w:r w:rsidRPr="00AA3FB2">
        <w:rPr>
          <w:rFonts w:ascii="宋体" w:hAnsi="宋体"/>
        </w:rPr>
        <w:t>3</w:t>
      </w:r>
      <w:r w:rsidRPr="00AA3FB2">
        <w:rPr>
          <w:rFonts w:ascii="宋体" w:hAnsi="宋体" w:hint="eastAsia"/>
        </w:rPr>
        <w:t>天</w:t>
      </w:r>
      <w:r>
        <w:rPr>
          <w:rFonts w:ascii="宋体" w:hAnsi="宋体" w:hint="eastAsia"/>
        </w:rPr>
        <w:t>）。</w:t>
      </w:r>
    </w:p>
    <w:p w:rsidR="00324BA7" w:rsidRDefault="00324BA7" w:rsidP="00AA3FB2">
      <w:pPr>
        <w:rPr>
          <w:rFonts w:ascii="宋体"/>
          <w:b/>
        </w:rPr>
      </w:pPr>
    </w:p>
    <w:p w:rsidR="00324BA7" w:rsidRPr="00AA3FB2" w:rsidRDefault="00324BA7" w:rsidP="00AA3FB2">
      <w:pPr>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学高级第十二</w:t>
      </w:r>
      <w:r w:rsidRPr="00AA3FB2">
        <w:rPr>
          <w:rFonts w:hint="eastAsia"/>
          <w:b/>
        </w:rPr>
        <w:t>天</w:t>
      </w:r>
      <w:r w:rsidRPr="00AA3FB2">
        <w:rPr>
          <w:rFonts w:ascii="宋体" w:hAnsi="宋体" w:hint="eastAsia"/>
          <w:b/>
        </w:rPr>
        <w:t>】</w:t>
      </w:r>
    </w:p>
    <w:p w:rsidR="00324BA7" w:rsidRDefault="00324BA7" w:rsidP="00AA3FB2">
      <w:pPr>
        <w:rPr>
          <w:rFonts w:ascii="宋体"/>
          <w:b/>
        </w:rPr>
      </w:pPr>
      <w:r w:rsidRPr="00AA3FB2">
        <w:rPr>
          <w:rFonts w:ascii="宋体" w:hAnsi="宋体" w:hint="eastAsia"/>
          <w:b/>
        </w:rPr>
        <w:t>白葡萄酒和甜葡萄酒的酿造</w:t>
      </w:r>
    </w:p>
    <w:p w:rsidR="00324BA7" w:rsidRDefault="00324BA7" w:rsidP="0043562A">
      <w:pPr>
        <w:ind w:firstLineChars="200" w:firstLine="31680"/>
        <w:rPr>
          <w:rFonts w:ascii="宋体"/>
        </w:rPr>
      </w:pPr>
      <w:r w:rsidRPr="00AA3FB2">
        <w:rPr>
          <w:rFonts w:ascii="宋体" w:hAnsi="宋体" w:hint="eastAsia"/>
        </w:rPr>
        <w:t>白葡萄酒的酿造方法比红葡萄酒要简单许多，而甜葡萄酒主要就是白葡萄酒酿造工艺的延伸</w:t>
      </w:r>
      <w:r>
        <w:rPr>
          <w:rFonts w:ascii="宋体" w:hAnsi="宋体" w:hint="eastAsia"/>
        </w:rPr>
        <w:t>。</w:t>
      </w:r>
    </w:p>
    <w:p w:rsidR="00324BA7" w:rsidRDefault="00324BA7" w:rsidP="00AA3FB2">
      <w:pPr>
        <w:rPr>
          <w:rFonts w:ascii="宋体"/>
          <w:b/>
        </w:rPr>
      </w:pPr>
      <w:r w:rsidRPr="00AA3FB2">
        <w:rPr>
          <w:rFonts w:ascii="宋体" w:hAnsi="宋体"/>
          <w:b/>
        </w:rPr>
        <w:t>White Wine</w:t>
      </w:r>
      <w:r w:rsidRPr="00AA3FB2">
        <w:rPr>
          <w:rFonts w:ascii="宋体" w:hAnsi="宋体" w:hint="eastAsia"/>
          <w:b/>
        </w:rPr>
        <w:t>的制作方法的重要选择：</w:t>
      </w:r>
    </w:p>
    <w:p w:rsidR="00324BA7" w:rsidRDefault="00324BA7" w:rsidP="0043562A">
      <w:pPr>
        <w:ind w:firstLineChars="200" w:firstLine="31680"/>
        <w:rPr>
          <w:rFonts w:ascii="宋体"/>
        </w:rPr>
      </w:pPr>
      <w:r w:rsidRPr="00AA3FB2">
        <w:rPr>
          <w:rFonts w:ascii="宋体" w:hAnsi="宋体"/>
        </w:rPr>
        <w:t>1</w:t>
      </w:r>
      <w:r w:rsidRPr="00AA3FB2">
        <w:rPr>
          <w:rFonts w:ascii="宋体" w:hAnsi="宋体" w:hint="eastAsia"/>
        </w:rPr>
        <w:t>、果皮接触：一个可以增加风味，另一个可以降低氧化的风险。</w:t>
      </w:r>
    </w:p>
    <w:p w:rsidR="00324BA7" w:rsidRDefault="00324BA7" w:rsidP="0043562A">
      <w:pPr>
        <w:ind w:firstLineChars="200" w:firstLine="31680"/>
        <w:rPr>
          <w:rFonts w:ascii="宋体"/>
        </w:rPr>
      </w:pPr>
      <w:r w:rsidRPr="00AA3FB2">
        <w:rPr>
          <w:rFonts w:ascii="宋体" w:hAnsi="宋体"/>
        </w:rPr>
        <w:t>2</w:t>
      </w:r>
      <w:r w:rsidRPr="00AA3FB2">
        <w:rPr>
          <w:rFonts w:ascii="宋体" w:hAnsi="宋体" w:hint="eastAsia"/>
        </w:rPr>
        <w:t>、葡萄汁的澄清：刚压榨出来的葡萄汁还有果皮和果肉的细胞碎片，如果保留这些在酒液里一方面可以增加酒的口感和风味但是另一方面容易产生不悦的味道，所以一般不用于想要突出单纯品种特征的葡萄酒</w:t>
      </w:r>
    </w:p>
    <w:p w:rsidR="00324BA7" w:rsidRDefault="00324BA7" w:rsidP="0043562A">
      <w:pPr>
        <w:ind w:firstLineChars="200" w:firstLine="31680"/>
        <w:rPr>
          <w:rFonts w:ascii="宋体"/>
        </w:rPr>
      </w:pPr>
      <w:r w:rsidRPr="00AA3FB2">
        <w:rPr>
          <w:rFonts w:ascii="宋体" w:hAnsi="宋体"/>
        </w:rPr>
        <w:t>3</w:t>
      </w:r>
      <w:r w:rsidRPr="00AA3FB2">
        <w:rPr>
          <w:rFonts w:ascii="宋体" w:hAnsi="宋体" w:hint="eastAsia"/>
        </w:rPr>
        <w:t>、理想发酵温度是</w:t>
      </w:r>
      <w:r w:rsidRPr="00AA3FB2">
        <w:rPr>
          <w:rFonts w:ascii="宋体" w:hAnsi="宋体"/>
        </w:rPr>
        <w:t>12</w:t>
      </w:r>
      <w:r w:rsidRPr="00AA3FB2">
        <w:rPr>
          <w:rFonts w:ascii="宋体" w:hAnsi="宋体" w:hint="eastAsia"/>
        </w:rPr>
        <w:t>°到</w:t>
      </w:r>
      <w:r w:rsidRPr="00AA3FB2">
        <w:rPr>
          <w:rFonts w:ascii="宋体" w:hAnsi="宋体"/>
        </w:rPr>
        <w:t>22</w:t>
      </w:r>
      <w:r w:rsidRPr="00AA3FB2">
        <w:rPr>
          <w:rFonts w:ascii="宋体" w:hAnsi="宋体" w:hint="eastAsia"/>
        </w:rPr>
        <w:t>°之间，如果温度过低，会产生梨味硬糖，温度较高会产生复杂、非水果的芳香。一般用带温度控制的容器进行发酵，用橡木桶很容易是温度升高到上限</w:t>
      </w:r>
    </w:p>
    <w:p w:rsidR="00324BA7" w:rsidRDefault="00324BA7" w:rsidP="0043562A">
      <w:pPr>
        <w:ind w:firstLineChars="200" w:firstLine="31680"/>
        <w:rPr>
          <w:rFonts w:ascii="宋体"/>
        </w:rPr>
      </w:pPr>
      <w:r w:rsidRPr="00AA3FB2">
        <w:rPr>
          <w:rFonts w:ascii="宋体" w:hAnsi="宋体"/>
        </w:rPr>
        <w:t>4</w:t>
      </w:r>
      <w:r w:rsidRPr="00AA3FB2">
        <w:rPr>
          <w:rFonts w:ascii="宋体" w:hAnsi="宋体" w:hint="eastAsia"/>
        </w:rPr>
        <w:t>、熟化取决于酿酒师是否过桶、是否用细酒泥、是否进行</w:t>
      </w:r>
      <w:r w:rsidRPr="00AA3FB2">
        <w:rPr>
          <w:rFonts w:ascii="宋体" w:hAnsi="宋体"/>
        </w:rPr>
        <w:t>MLF</w:t>
      </w:r>
    </w:p>
    <w:p w:rsidR="00324BA7" w:rsidRDefault="00324BA7" w:rsidP="0043562A">
      <w:pPr>
        <w:ind w:firstLineChars="200" w:firstLine="31680"/>
        <w:rPr>
          <w:rFonts w:ascii="宋体"/>
        </w:rPr>
      </w:pPr>
      <w:r w:rsidRPr="00AA3FB2">
        <w:rPr>
          <w:rFonts w:ascii="宋体" w:hAnsi="宋体"/>
        </w:rPr>
        <w:t>5</w:t>
      </w:r>
      <w:r w:rsidRPr="00AA3FB2">
        <w:rPr>
          <w:rFonts w:ascii="宋体" w:hAnsi="宋体" w:hint="eastAsia"/>
        </w:rPr>
        <w:t>、混合：对于芳香型的品种一般会用相同生产方法下的酒液进行混合从而达到一致性；而非芳香性的一般会用不同酿造方法、不同批次的酒业进行混合从而获得复杂感</w:t>
      </w:r>
    </w:p>
    <w:p w:rsidR="00324BA7" w:rsidRDefault="00324BA7" w:rsidP="0043562A">
      <w:pPr>
        <w:ind w:firstLineChars="200" w:firstLine="31680"/>
        <w:rPr>
          <w:rFonts w:ascii="宋体"/>
        </w:rPr>
      </w:pPr>
      <w:r w:rsidRPr="00AA3FB2">
        <w:rPr>
          <w:rFonts w:ascii="宋体" w:hAnsi="宋体"/>
        </w:rPr>
        <w:t>6</w:t>
      </w:r>
      <w:r w:rsidRPr="00AA3FB2">
        <w:rPr>
          <w:rFonts w:ascii="宋体" w:hAnsi="宋体" w:hint="eastAsia"/>
        </w:rPr>
        <w:t>、澄清</w:t>
      </w:r>
    </w:p>
    <w:p w:rsidR="00324BA7" w:rsidRDefault="00324BA7" w:rsidP="0043562A">
      <w:pPr>
        <w:ind w:firstLineChars="200" w:firstLine="31680"/>
        <w:rPr>
          <w:rFonts w:ascii="宋体"/>
        </w:rPr>
      </w:pPr>
      <w:r w:rsidRPr="00AA3FB2">
        <w:rPr>
          <w:rFonts w:ascii="宋体" w:hAnsi="宋体" w:hint="eastAsia"/>
        </w:rPr>
        <w:t>低价位的白葡萄酒酿造和优级白葡萄酒的酿造存在巨大差别：低价位通常用酸化、而且酿酒师会为了保留酸度和水果香气从而采用冷却葡萄醪并加入</w:t>
      </w:r>
      <w:r w:rsidRPr="00AA3FB2">
        <w:rPr>
          <w:rFonts w:ascii="宋体" w:hAnsi="宋体"/>
        </w:rPr>
        <w:t>so2</w:t>
      </w:r>
      <w:r>
        <w:rPr>
          <w:rFonts w:ascii="宋体" w:hAnsi="宋体" w:hint="eastAsia"/>
        </w:rPr>
        <w:t>的方法，抗氧化。而优级不遵从精确的配方。</w:t>
      </w:r>
    </w:p>
    <w:p w:rsidR="00324BA7" w:rsidRDefault="00324BA7" w:rsidP="0043562A">
      <w:pPr>
        <w:ind w:firstLineChars="200" w:firstLine="31680"/>
        <w:rPr>
          <w:rFonts w:ascii="宋体"/>
          <w:b/>
        </w:rPr>
      </w:pPr>
      <w:r w:rsidRPr="00AA3FB2">
        <w:rPr>
          <w:rFonts w:ascii="宋体" w:hAnsi="宋体" w:hint="eastAsia"/>
          <w:b/>
        </w:rPr>
        <w:t>芳香浓郁的品种</w:t>
      </w:r>
    </w:p>
    <w:p w:rsidR="00324BA7" w:rsidRDefault="00324BA7" w:rsidP="0043562A">
      <w:pPr>
        <w:ind w:firstLineChars="200" w:firstLine="31680"/>
        <w:rPr>
          <w:rFonts w:ascii="宋体"/>
        </w:rPr>
      </w:pPr>
      <w:r w:rsidRPr="00AA3FB2">
        <w:rPr>
          <w:rFonts w:ascii="宋体" w:hAnsi="宋体" w:hint="eastAsia"/>
        </w:rPr>
        <w:t>对于这类品种，酿酒师的目标就是保留和增强一类香味的果味特征</w:t>
      </w:r>
      <w:r>
        <w:rPr>
          <w:rFonts w:ascii="宋体" w:hAnsi="宋体" w:hint="eastAsia"/>
        </w:rPr>
        <w:t>并让这些芳香仍存在与最终酒业中，因而针对不同的葡萄有不同的方法</w:t>
      </w:r>
    </w:p>
    <w:p w:rsidR="00324BA7" w:rsidRDefault="00324BA7" w:rsidP="0043562A">
      <w:pPr>
        <w:ind w:firstLineChars="200" w:firstLine="31680"/>
        <w:rPr>
          <w:rFonts w:ascii="宋体"/>
        </w:rPr>
      </w:pPr>
      <w:r w:rsidRPr="00AA3FB2">
        <w:rPr>
          <w:rFonts w:ascii="宋体" w:hAnsi="宋体" w:hint="eastAsia"/>
        </w:rPr>
        <w:t>长相思：芳香，高酸，适合凉</w:t>
      </w:r>
      <w:r>
        <w:rPr>
          <w:rFonts w:ascii="宋体" w:hAnsi="宋体" w:hint="eastAsia"/>
        </w:rPr>
        <w:t>爽气候，一般不会经过橡木桶，但是也有例外，例如新西兰和美国加州</w:t>
      </w:r>
    </w:p>
    <w:p w:rsidR="00324BA7" w:rsidRDefault="00324BA7" w:rsidP="0043562A">
      <w:pPr>
        <w:ind w:firstLineChars="200" w:firstLine="31680"/>
        <w:rPr>
          <w:rFonts w:ascii="宋体"/>
        </w:rPr>
      </w:pPr>
      <w:r w:rsidRPr="00AA3FB2">
        <w:rPr>
          <w:rFonts w:ascii="宋体" w:hAnsi="宋体" w:hint="eastAsia"/>
        </w:rPr>
        <w:t>雷司令：风格依据不同产区的风土而变，耐寒、高酸、事宜种植的地区广泛。产地在德国，根据甜度分为不同的等级。</w:t>
      </w:r>
    </w:p>
    <w:p w:rsidR="00324BA7" w:rsidRPr="00AA3FB2" w:rsidRDefault="00324BA7" w:rsidP="0043562A">
      <w:pPr>
        <w:ind w:firstLineChars="200" w:firstLine="31680"/>
        <w:rPr>
          <w:rFonts w:ascii="宋体"/>
          <w:b/>
        </w:rPr>
      </w:pPr>
      <w:r w:rsidRPr="00AA3FB2">
        <w:rPr>
          <w:rFonts w:ascii="宋体" w:hAnsi="宋体" w:hint="eastAsia"/>
          <w:b/>
        </w:rPr>
        <w:t>芳香淡雅的葡萄品种</w:t>
      </w:r>
    </w:p>
    <w:p w:rsidR="00324BA7" w:rsidRDefault="00324BA7" w:rsidP="0043562A">
      <w:pPr>
        <w:ind w:firstLineChars="200" w:firstLine="31680"/>
        <w:rPr>
          <w:rFonts w:ascii="宋体"/>
        </w:rPr>
      </w:pPr>
      <w:r w:rsidRPr="00AA3FB2">
        <w:rPr>
          <w:rFonts w:ascii="宋体" w:hAnsi="宋体" w:hint="eastAsia"/>
        </w:rPr>
        <w:t>酿造目的在于提高葡萄自身的特征。</w:t>
      </w:r>
    </w:p>
    <w:p w:rsidR="00324BA7" w:rsidRDefault="00324BA7" w:rsidP="0043562A">
      <w:pPr>
        <w:ind w:firstLineChars="200" w:firstLine="31680"/>
        <w:rPr>
          <w:rFonts w:ascii="宋体"/>
        </w:rPr>
      </w:pPr>
      <w:r w:rsidRPr="00AA3FB2">
        <w:rPr>
          <w:rFonts w:ascii="宋体" w:hAnsi="宋体" w:hint="eastAsia"/>
        </w:rPr>
        <w:t>霞多丽：早熟，在不同的温度下呈现的香气不一样，如果在温暖炎热的地区快成熟时还容易失去酸度，所以要掌握好采收的时节。</w:t>
      </w:r>
    </w:p>
    <w:p w:rsidR="00324BA7" w:rsidRDefault="00324BA7" w:rsidP="0043562A">
      <w:pPr>
        <w:ind w:firstLineChars="200" w:firstLine="31680"/>
        <w:rPr>
          <w:rFonts w:ascii="宋体"/>
        </w:rPr>
      </w:pPr>
      <w:r w:rsidRPr="00AA3FB2">
        <w:rPr>
          <w:rFonts w:ascii="宋体" w:hAnsi="宋体" w:hint="eastAsia"/>
        </w:rPr>
        <w:t>灰比诺：早熟；而优质的灰皮诺几乎与价格低的灰皮诺无法分开，不同地区的灰皮诺性格迥异，阿尔萨斯的通常是干型，质感顺滑，带有成熟的水果味和一点点生姜喝蜂蜜的味道（真的有生姜的味道哦），意大利的北部通常会酿造优质灰皮诺，因为那里的品种特点是浆果小而味道更浓。</w:t>
      </w:r>
    </w:p>
    <w:p w:rsidR="00324BA7" w:rsidRDefault="00324BA7" w:rsidP="00AA3FB2">
      <w:pPr>
        <w:rPr>
          <w:rFonts w:ascii="宋体"/>
          <w:b/>
        </w:rPr>
      </w:pPr>
    </w:p>
    <w:p w:rsidR="00324BA7" w:rsidRPr="00AA3FB2" w:rsidRDefault="00324BA7" w:rsidP="00AA3FB2">
      <w:pPr>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学高级第十三</w:t>
      </w:r>
      <w:r w:rsidRPr="00AA3FB2">
        <w:rPr>
          <w:rFonts w:hint="eastAsia"/>
          <w:b/>
        </w:rPr>
        <w:t>天</w:t>
      </w:r>
      <w:r w:rsidRPr="00AA3FB2">
        <w:rPr>
          <w:rFonts w:ascii="宋体" w:hAnsi="宋体" w:hint="eastAsia"/>
          <w:b/>
        </w:rPr>
        <w:t>】</w:t>
      </w:r>
    </w:p>
    <w:p w:rsidR="00324BA7" w:rsidRDefault="00324BA7" w:rsidP="00AA3FB2">
      <w:pPr>
        <w:rPr>
          <w:rFonts w:ascii="宋体"/>
          <w:b/>
        </w:rPr>
      </w:pPr>
      <w:r w:rsidRPr="00AA3FB2">
        <w:rPr>
          <w:rFonts w:ascii="宋体" w:hAnsi="宋体" w:hint="eastAsia"/>
          <w:b/>
        </w:rPr>
        <w:t>红葡萄酒和桃红葡萄酒的酿造</w:t>
      </w:r>
    </w:p>
    <w:p w:rsidR="00324BA7" w:rsidRDefault="00324BA7" w:rsidP="00AA3FB2">
      <w:pPr>
        <w:rPr>
          <w:rFonts w:ascii="宋体"/>
        </w:rPr>
      </w:pPr>
      <w:r w:rsidRPr="00AA3FB2">
        <w:rPr>
          <w:rFonts w:ascii="宋体" w:hAnsi="宋体"/>
        </w:rPr>
        <w:t>Red wine</w:t>
      </w:r>
      <w:r w:rsidRPr="00AA3FB2">
        <w:rPr>
          <w:rFonts w:ascii="宋体" w:hAnsi="宋体" w:hint="eastAsia"/>
        </w:rPr>
        <w:t>的酿造关键就是成功提取颜色和单宁</w:t>
      </w:r>
    </w:p>
    <w:p w:rsidR="00324BA7" w:rsidRDefault="00324BA7" w:rsidP="0043562A">
      <w:pPr>
        <w:ind w:firstLineChars="200" w:firstLine="31680"/>
        <w:rPr>
          <w:rFonts w:ascii="宋体"/>
        </w:rPr>
      </w:pPr>
      <w:r w:rsidRPr="00AA3FB2">
        <w:rPr>
          <w:rFonts w:ascii="宋体" w:hAnsi="宋体"/>
        </w:rPr>
        <w:t>1</w:t>
      </w:r>
      <w:r w:rsidRPr="00AA3FB2">
        <w:rPr>
          <w:rFonts w:ascii="宋体" w:hAnsi="宋体" w:hint="eastAsia"/>
        </w:rPr>
        <w:t>、发酵前有的会通过较低温度去提取颜色和风味物质。因为单宁酸在酒精中更易于溶解。</w:t>
      </w:r>
    </w:p>
    <w:p w:rsidR="00324BA7" w:rsidRDefault="00324BA7" w:rsidP="0043562A">
      <w:pPr>
        <w:ind w:firstLineChars="200" w:firstLine="31680"/>
        <w:rPr>
          <w:rFonts w:ascii="宋体"/>
        </w:rPr>
      </w:pPr>
      <w:r w:rsidRPr="00AA3FB2">
        <w:rPr>
          <w:rFonts w:ascii="宋体" w:hAnsi="宋体"/>
        </w:rPr>
        <w:t>2</w:t>
      </w:r>
      <w:r w:rsidRPr="00AA3FB2">
        <w:rPr>
          <w:rFonts w:ascii="宋体" w:hAnsi="宋体" w:hint="eastAsia"/>
        </w:rPr>
        <w:t>、在发酵过程中，会形成酒帽，如何对待酒帽成了影响风味的重要因素：</w:t>
      </w:r>
    </w:p>
    <w:p w:rsidR="00324BA7" w:rsidRDefault="00324BA7" w:rsidP="0043562A">
      <w:pPr>
        <w:ind w:firstLineChars="200" w:firstLine="31680"/>
        <w:rPr>
          <w:rFonts w:ascii="宋体"/>
        </w:rPr>
      </w:pPr>
      <w:r w:rsidRPr="00AA3FB2">
        <w:rPr>
          <w:rFonts w:ascii="宋体" w:hAnsi="宋体" w:hint="eastAsia"/>
        </w:rPr>
        <w:t>按压酒帽，初期靠人工用带浆的棍子把酒帽往下压，但容易有二氧化碳中毒的可能，后来采用机器。这种方式提取单宁和颜色非常有效。</w:t>
      </w:r>
    </w:p>
    <w:p w:rsidR="00324BA7" w:rsidRDefault="00324BA7" w:rsidP="0043562A">
      <w:pPr>
        <w:pStyle w:val="NoSpacing"/>
        <w:ind w:leftChars="200" w:left="31680"/>
        <w:jc w:val="left"/>
      </w:pPr>
      <w:r w:rsidRPr="00AA3FB2">
        <w:rPr>
          <w:rFonts w:hint="eastAsia"/>
        </w:rPr>
        <w:t>淋皮：从底部抽出葡萄醪然后浇在附在表面的酒帽上，可以散热而且收到氧化作用好。</w:t>
      </w:r>
    </w:p>
    <w:p w:rsidR="00324BA7" w:rsidRPr="006A10E2" w:rsidRDefault="00324BA7" w:rsidP="0043562A">
      <w:pPr>
        <w:pStyle w:val="NoSpacing"/>
        <w:ind w:leftChars="200" w:left="31680"/>
        <w:jc w:val="left"/>
      </w:pPr>
      <w:r w:rsidRPr="006A10E2">
        <w:rPr>
          <w:rFonts w:hint="eastAsia"/>
        </w:rPr>
        <w:t>倒罐和泵回：准备两个罐，把装酒的罐从底部把酒抽出到另一个，然后倒回原来的罐，和淋皮很像，但只进行一到两次，散热效果好。</w:t>
      </w:r>
    </w:p>
    <w:p w:rsidR="00324BA7" w:rsidRDefault="00324BA7" w:rsidP="0043562A">
      <w:pPr>
        <w:ind w:firstLineChars="200" w:firstLine="31680"/>
      </w:pPr>
      <w:r w:rsidRPr="00AA3FB2">
        <w:rPr>
          <w:rFonts w:hint="eastAsia"/>
        </w:rPr>
        <w:t>旋转式发酵机：在旋转的卧式罐中。发酵后，浸渍完成后，将自留汁排出，然后将果皮和果渣一起压榨出葡萄液，这些液体单宁和颜色富含多，后用于混合。</w:t>
      </w:r>
    </w:p>
    <w:p w:rsidR="00324BA7" w:rsidRDefault="00324BA7" w:rsidP="0043562A">
      <w:pPr>
        <w:ind w:firstLineChars="200" w:firstLine="31680"/>
      </w:pPr>
      <w:r w:rsidRPr="00AA3FB2">
        <w:rPr>
          <w:rFonts w:hint="eastAsia"/>
        </w:rPr>
        <w:t>除了破碎发酵，还有未破碎或部分破碎发酵，目的是未经破碎的葡萄提供一个无氧环境，然后会在细胞内进行无氧呼吸产生酒精，而且会产生明显的果香</w:t>
      </w:r>
    </w:p>
    <w:p w:rsidR="00324BA7" w:rsidRDefault="00324BA7" w:rsidP="0043562A">
      <w:pPr>
        <w:ind w:firstLineChars="200" w:firstLine="31680"/>
      </w:pPr>
      <w:r w:rsidRPr="00AA3FB2">
        <w:rPr>
          <w:rFonts w:hint="eastAsia"/>
        </w:rPr>
        <w:t>这种发酵有三种方式：</w:t>
      </w:r>
    </w:p>
    <w:p w:rsidR="00324BA7" w:rsidRDefault="00324BA7" w:rsidP="0043562A">
      <w:pPr>
        <w:ind w:firstLineChars="200" w:firstLine="31680"/>
      </w:pPr>
      <w:r w:rsidRPr="00AA3FB2">
        <w:rPr>
          <w:rFonts w:hint="eastAsia"/>
        </w:rPr>
        <w:t>二氧化碳浸渍：充满二氧化碳除去氧气，然后果内发酵就开始了，当时酒精达到</w:t>
      </w:r>
      <w:r w:rsidRPr="00AA3FB2">
        <w:t>2%</w:t>
      </w:r>
      <w:r w:rsidRPr="00AA3FB2">
        <w:rPr>
          <w:rFonts w:hint="eastAsia"/>
        </w:rPr>
        <w:t>左右的时候，果皮就会破裂，这时候进行压榨，后续出来的葡萄汁用酵母菌开始发酵，这样出来的葡萄酒颜色略淡，单宁轻</w:t>
      </w:r>
    </w:p>
    <w:p w:rsidR="00324BA7" w:rsidRDefault="00324BA7" w:rsidP="0043562A">
      <w:pPr>
        <w:ind w:firstLineChars="200" w:firstLine="31680"/>
      </w:pPr>
      <w:r w:rsidRPr="00AA3FB2">
        <w:rPr>
          <w:rFonts w:hint="eastAsia"/>
        </w:rPr>
        <w:t>半二氧化碳：不放二氧化碳，也不破碎，一股脑放到罐中，靠压碎的那部分发酵消耗掉罐中的氧气，然后进行果内发酵，这样酿造出来的酒，单宁和颜色都略重于二氧化碳酿造出来的酒，更重要的是，这种酿造出来因为是混合果内发酵果香和果皮发酵果香，所以会更清新。</w:t>
      </w:r>
    </w:p>
    <w:p w:rsidR="00324BA7" w:rsidRDefault="00324BA7" w:rsidP="0043562A">
      <w:pPr>
        <w:ind w:firstLineChars="200" w:firstLine="31680"/>
      </w:pPr>
      <w:r w:rsidRPr="00AA3FB2">
        <w:rPr>
          <w:rFonts w:hint="eastAsia"/>
        </w:rPr>
        <w:t>将整串葡萄放到经破碎的葡萄混合：这个方法是一部分整串的葡萄进行果内发酵，如果增加比例，会出现更多的“碳酸”特征</w:t>
      </w:r>
      <w:r>
        <w:rPr>
          <w:rFonts w:hint="eastAsia"/>
        </w:rPr>
        <w:t>。</w:t>
      </w:r>
    </w:p>
    <w:p w:rsidR="00324BA7" w:rsidRDefault="00324BA7" w:rsidP="00AA3FB2">
      <w:pPr>
        <w:rPr>
          <w:b/>
        </w:rPr>
      </w:pPr>
      <w:r w:rsidRPr="00AA3FB2">
        <w:rPr>
          <w:rFonts w:hint="eastAsia"/>
          <w:b/>
        </w:rPr>
        <w:t>熟化方法的选择：</w:t>
      </w:r>
    </w:p>
    <w:p w:rsidR="00324BA7" w:rsidRDefault="00324BA7" w:rsidP="0043562A">
      <w:pPr>
        <w:ind w:firstLineChars="196" w:firstLine="31680"/>
      </w:pPr>
      <w:r w:rsidRPr="00AA3FB2">
        <w:rPr>
          <w:rFonts w:hint="eastAsia"/>
        </w:rPr>
        <w:t>混合：这个要看酿酒师的心情了</w:t>
      </w:r>
      <w:r w:rsidRPr="00AA3FB2">
        <w:t>.....</w:t>
      </w:r>
    </w:p>
    <w:p w:rsidR="00324BA7" w:rsidRDefault="00324BA7" w:rsidP="0043562A">
      <w:pPr>
        <w:ind w:firstLineChars="196" w:firstLine="31680"/>
      </w:pPr>
      <w:r w:rsidRPr="00AA3FB2">
        <w:rPr>
          <w:rFonts w:hint="eastAsia"/>
        </w:rPr>
        <w:t>澄清和稳定：和白葡萄酒澄清唯一一点不同的是，有的酿酒师，可能会避开澄清的方法，从而选择让酒在瓶中沉淀。</w:t>
      </w:r>
    </w:p>
    <w:p w:rsidR="00324BA7" w:rsidRDefault="00324BA7" w:rsidP="00AA3FB2">
      <w:pPr>
        <w:rPr>
          <w:b/>
        </w:rPr>
      </w:pPr>
      <w:r w:rsidRPr="00AA3FB2">
        <w:rPr>
          <w:rFonts w:hint="eastAsia"/>
          <w:b/>
        </w:rPr>
        <w:t>优质红葡萄酒的酿造</w:t>
      </w:r>
    </w:p>
    <w:p w:rsidR="00324BA7" w:rsidRDefault="00324BA7" w:rsidP="0043562A">
      <w:pPr>
        <w:ind w:firstLineChars="200" w:firstLine="31680"/>
      </w:pPr>
      <w:r w:rsidRPr="00AA3FB2">
        <w:rPr>
          <w:rFonts w:hint="eastAsia"/>
        </w:rPr>
        <w:t>赤霞珠：厚皮，晚熟，通常去梗后才进行破碎，发酵时候温度一般在</w:t>
      </w:r>
      <w:r w:rsidRPr="00AA3FB2">
        <w:t>26—30</w:t>
      </w:r>
      <w:r w:rsidRPr="00AA3FB2">
        <w:rPr>
          <w:rFonts w:hint="eastAsia"/>
        </w:rPr>
        <w:t>之间，因为单宁含量高，所以在结束时避免较高的温度和酒帽控制，可以通过发酵后浸渍一段时间来轻柔的提取单宁。所以赤霞珠比较适合过桶，熟化期从六个月到三到四年不等，通常是</w:t>
      </w:r>
      <w:r w:rsidRPr="00AA3FB2">
        <w:t>12</w:t>
      </w:r>
      <w:r w:rsidRPr="00AA3FB2">
        <w:rPr>
          <w:rFonts w:hint="eastAsia"/>
        </w:rPr>
        <w:t>到</w:t>
      </w:r>
      <w:r w:rsidRPr="00AA3FB2">
        <w:t>18</w:t>
      </w:r>
      <w:r>
        <w:rPr>
          <w:rFonts w:hint="eastAsia"/>
        </w:rPr>
        <w:t>个月。</w:t>
      </w:r>
    </w:p>
    <w:p w:rsidR="00324BA7" w:rsidRDefault="00324BA7" w:rsidP="0043562A">
      <w:pPr>
        <w:ind w:firstLineChars="200" w:firstLine="31680"/>
      </w:pPr>
      <w:r w:rsidRPr="00AA3FB2">
        <w:rPr>
          <w:rFonts w:hint="eastAsia"/>
        </w:rPr>
        <w:t>梅洛：早熟，分为两种风格，一个是晚收，带有浓郁的黑莓呵李子的香气，国际化一点，另一个早收，保持高酸，红果香气，这个基本上都在波尔多，酿造方法和熟化和赤霞珠很相似</w:t>
      </w:r>
      <w:r>
        <w:rPr>
          <w:rFonts w:hint="eastAsia"/>
        </w:rPr>
        <w:t>。</w:t>
      </w:r>
    </w:p>
    <w:p w:rsidR="00324BA7" w:rsidRDefault="00324BA7" w:rsidP="0043562A">
      <w:pPr>
        <w:ind w:firstLineChars="200" w:firstLine="31680"/>
      </w:pPr>
      <w:r w:rsidRPr="00AA3FB2">
        <w:rPr>
          <w:rFonts w:hint="eastAsia"/>
        </w:rPr>
        <w:t>黑皮诺：早熟，这个被很多女士喜欢的品种，拥有极其优雅的单宁和颜色，包括从淡雅的花香到香料味，喜欢凉爽的气候，如果是炎热的气候，酒会有果酱味。</w:t>
      </w:r>
    </w:p>
    <w:p w:rsidR="00324BA7" w:rsidRDefault="00324BA7" w:rsidP="00AA3FB2">
      <w:pPr>
        <w:rPr>
          <w:b/>
        </w:rPr>
      </w:pPr>
      <w:r w:rsidRPr="00AA3FB2">
        <w:rPr>
          <w:rFonts w:hint="eastAsia"/>
          <w:b/>
        </w:rPr>
        <w:t>桃红葡萄酒的酿造</w:t>
      </w:r>
    </w:p>
    <w:p w:rsidR="00324BA7" w:rsidRDefault="00324BA7" w:rsidP="0043562A">
      <w:pPr>
        <w:ind w:firstLineChars="200" w:firstLine="31680"/>
      </w:pPr>
      <w:r w:rsidRPr="00AA3FB2">
        <w:rPr>
          <w:rFonts w:hint="eastAsia"/>
        </w:rPr>
        <w:t>直接压榨：破碎和压榨红葡萄酒的方式与酿造白葡萄酒的相同段时间</w:t>
      </w:r>
    </w:p>
    <w:p w:rsidR="00324BA7" w:rsidRDefault="00324BA7" w:rsidP="0043562A">
      <w:pPr>
        <w:ind w:firstLineChars="200" w:firstLine="31680"/>
      </w:pPr>
      <w:r w:rsidRPr="00AA3FB2">
        <w:rPr>
          <w:rFonts w:hint="eastAsia"/>
        </w:rPr>
        <w:t>浸渍：破碎后进行浸渍，时间取决于酿酒师，可以</w:t>
      </w:r>
      <w:r w:rsidRPr="00AA3FB2">
        <w:t>or</w:t>
      </w:r>
      <w:r w:rsidRPr="00AA3FB2">
        <w:rPr>
          <w:rFonts w:hint="eastAsia"/>
        </w:rPr>
        <w:t>不需要延续到发酵开始</w:t>
      </w:r>
    </w:p>
    <w:p w:rsidR="00324BA7" w:rsidRDefault="00324BA7" w:rsidP="0043562A">
      <w:pPr>
        <w:ind w:firstLineChars="200" w:firstLine="31680"/>
      </w:pPr>
      <w:r w:rsidRPr="00AA3FB2">
        <w:rPr>
          <w:rFonts w:hint="eastAsia"/>
        </w:rPr>
        <w:t>混合：白</w:t>
      </w:r>
      <w:r w:rsidRPr="00AA3FB2">
        <w:t>+</w:t>
      </w:r>
      <w:r w:rsidRPr="00AA3FB2">
        <w:rPr>
          <w:rFonts w:hint="eastAsia"/>
        </w:rPr>
        <w:t>红。这种方式在欧盟国家是不允许的，只有桃红香槟例外。</w:t>
      </w:r>
    </w:p>
    <w:p w:rsidR="00324BA7" w:rsidRDefault="00324BA7" w:rsidP="00AA3FB2">
      <w:pPr>
        <w:rPr>
          <w:rFonts w:ascii="宋体"/>
          <w:b/>
        </w:rPr>
      </w:pPr>
    </w:p>
    <w:p w:rsidR="00324BA7" w:rsidRPr="00AA3FB2" w:rsidRDefault="00324BA7" w:rsidP="00AA3FB2">
      <w:pPr>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学高级第十四</w:t>
      </w:r>
      <w:r w:rsidRPr="00AA3FB2">
        <w:rPr>
          <w:rFonts w:hint="eastAsia"/>
          <w:b/>
        </w:rPr>
        <w:t>天</w:t>
      </w:r>
      <w:r w:rsidRPr="00AA3FB2">
        <w:rPr>
          <w:rFonts w:ascii="宋体" w:hAnsi="宋体" w:hint="eastAsia"/>
          <w:b/>
        </w:rPr>
        <w:t>】</w:t>
      </w:r>
    </w:p>
    <w:p w:rsidR="00324BA7" w:rsidRDefault="00324BA7" w:rsidP="00AA3FB2">
      <w:pPr>
        <w:rPr>
          <w:b/>
        </w:rPr>
      </w:pPr>
      <w:r w:rsidRPr="00AA3FB2">
        <w:rPr>
          <w:rFonts w:hint="eastAsia"/>
          <w:b/>
        </w:rPr>
        <w:t>法国简介</w:t>
      </w:r>
    </w:p>
    <w:p w:rsidR="00324BA7" w:rsidRDefault="00324BA7" w:rsidP="0043562A">
      <w:pPr>
        <w:ind w:firstLineChars="200" w:firstLine="31680"/>
      </w:pPr>
      <w:r w:rsidRPr="00AA3FB2">
        <w:rPr>
          <w:rFonts w:hint="eastAsia"/>
        </w:rPr>
        <w:t>先简略知道法国的三大地理标志标签（</w:t>
      </w:r>
      <w:r w:rsidRPr="00AA3FB2">
        <w:t>GI</w:t>
      </w:r>
      <w:r w:rsidRPr="00AA3FB2">
        <w:rPr>
          <w:rFonts w:hint="eastAsia"/>
        </w:rPr>
        <w:t>）分类。</w:t>
      </w:r>
    </w:p>
    <w:p w:rsidR="00324BA7" w:rsidRDefault="00324BA7" w:rsidP="0043562A">
      <w:pPr>
        <w:ind w:firstLineChars="200" w:firstLine="31680"/>
      </w:pPr>
      <w:r w:rsidRPr="00AA3FB2">
        <w:t>PDO</w:t>
      </w:r>
      <w:r w:rsidRPr="00AA3FB2">
        <w:rPr>
          <w:rFonts w:hint="eastAsia"/>
        </w:rPr>
        <w:t>：原产地保护标签，在法国用</w:t>
      </w:r>
      <w:r w:rsidRPr="00AA3FB2">
        <w:t>AOP</w:t>
      </w:r>
      <w:r w:rsidRPr="00AA3FB2">
        <w:rPr>
          <w:rFonts w:hint="eastAsia"/>
        </w:rPr>
        <w:t>来表示，但传统术语是</w:t>
      </w:r>
      <w:r w:rsidRPr="00AA3FB2">
        <w:t>AOC</w:t>
      </w:r>
      <w:r>
        <w:t xml:space="preserve"> </w:t>
      </w:r>
      <w:r w:rsidRPr="00AA3FB2">
        <w:t>or</w:t>
      </w:r>
      <w:r>
        <w:t xml:space="preserve"> </w:t>
      </w:r>
      <w:r w:rsidRPr="00AA3FB2">
        <w:t>AC</w:t>
      </w:r>
      <w:r w:rsidRPr="00AA3FB2">
        <w:rPr>
          <w:rFonts w:hint="eastAsia"/>
        </w:rPr>
        <w:t>。</w:t>
      </w:r>
    </w:p>
    <w:p w:rsidR="00324BA7" w:rsidRDefault="00324BA7" w:rsidP="0043562A">
      <w:pPr>
        <w:ind w:firstLineChars="200" w:firstLine="31680"/>
      </w:pPr>
      <w:r w:rsidRPr="00AA3FB2">
        <w:t>PGI</w:t>
      </w:r>
      <w:r w:rsidRPr="00AA3FB2">
        <w:rPr>
          <w:rFonts w:hint="eastAsia"/>
        </w:rPr>
        <w:t>：地理标志保护标签，在法国用</w:t>
      </w:r>
      <w:r w:rsidRPr="00AA3FB2">
        <w:t>IGP</w:t>
      </w:r>
      <w:r w:rsidRPr="00AA3FB2">
        <w:rPr>
          <w:rFonts w:hint="eastAsia"/>
        </w:rPr>
        <w:t>，传统术语为</w:t>
      </w:r>
      <w:r w:rsidRPr="00AA3FB2">
        <w:t>VDP</w:t>
      </w:r>
    </w:p>
    <w:p w:rsidR="00324BA7" w:rsidRDefault="00324BA7" w:rsidP="0043562A">
      <w:pPr>
        <w:ind w:firstLineChars="200" w:firstLine="31680"/>
      </w:pPr>
      <w:r w:rsidRPr="00AA3FB2">
        <w:rPr>
          <w:rFonts w:hint="eastAsia"/>
        </w:rPr>
        <w:t>不具地理标识标签的被称为</w:t>
      </w:r>
      <w:r w:rsidRPr="00AA3FB2">
        <w:t>VDF</w:t>
      </w:r>
    </w:p>
    <w:p w:rsidR="00324BA7" w:rsidRPr="00AA3FB2" w:rsidRDefault="00324BA7" w:rsidP="00AA3FB2">
      <w:pPr>
        <w:rPr>
          <w:b/>
        </w:rPr>
      </w:pPr>
      <w:r w:rsidRPr="00AA3FB2">
        <w:rPr>
          <w:rFonts w:hint="eastAsia"/>
          <w:b/>
        </w:rPr>
        <w:t>多尔多涅和法国西南部</w:t>
      </w:r>
    </w:p>
    <w:p w:rsidR="00324BA7" w:rsidRDefault="00324BA7" w:rsidP="0043562A">
      <w:pPr>
        <w:ind w:firstLineChars="200" w:firstLine="31680"/>
      </w:pPr>
      <w:r w:rsidRPr="00AA3FB2">
        <w:rPr>
          <w:rFonts w:hint="eastAsia"/>
        </w:rPr>
        <w:t>多尔多捏：位于两海间东边，收海洋性气候影响小，主要的法定产区有</w:t>
      </w:r>
      <w:r w:rsidRPr="00AA3FB2">
        <w:t>Bergerac</w:t>
      </w:r>
      <w:r w:rsidRPr="00AA3FB2">
        <w:rPr>
          <w:rFonts w:hint="eastAsia"/>
        </w:rPr>
        <w:t>，和波尔多相似，</w:t>
      </w:r>
      <w:r w:rsidRPr="00AA3FB2">
        <w:t>Monbazillac</w:t>
      </w:r>
      <w:r w:rsidRPr="00AA3FB2">
        <w:rPr>
          <w:rFonts w:hint="eastAsia"/>
        </w:rPr>
        <w:t>用赛美蓉和长相思酿造的贵腐有很大的性价比。</w:t>
      </w:r>
    </w:p>
    <w:p w:rsidR="00324BA7" w:rsidRDefault="00324BA7" w:rsidP="0043562A">
      <w:pPr>
        <w:ind w:firstLineChars="200" w:firstLine="31680"/>
      </w:pPr>
      <w:r w:rsidRPr="00AA3FB2">
        <w:rPr>
          <w:rFonts w:hint="eastAsia"/>
        </w:rPr>
        <w:t>法国西南部：，很多品种都是波尔多未见过的，而风格也很多变。例如：</w:t>
      </w:r>
      <w:r w:rsidRPr="00AA3FB2">
        <w:t>Cahors</w:t>
      </w:r>
      <w:r w:rsidRPr="00AA3FB2">
        <w:rPr>
          <w:rFonts w:hint="eastAsia"/>
        </w:rPr>
        <w:t>，这的葡萄酒被称为黑葡萄酒，单宁高，陈年潜力强。</w:t>
      </w:r>
      <w:r w:rsidRPr="00AA3FB2">
        <w:t xml:space="preserve">RIver Lot </w:t>
      </w:r>
      <w:r w:rsidRPr="00AA3FB2">
        <w:rPr>
          <w:rFonts w:hint="eastAsia"/>
        </w:rPr>
        <w:t>两边为高原，所以葡萄种植从肥沃河谷到贫瘠高原各不同，最主要的葡萄品种为</w:t>
      </w:r>
      <w:r w:rsidRPr="00AA3FB2">
        <w:t>Malbec</w:t>
      </w:r>
      <w:r>
        <w:rPr>
          <w:rFonts w:hint="eastAsia"/>
        </w:rPr>
        <w:t>。</w:t>
      </w:r>
    </w:p>
    <w:p w:rsidR="00324BA7" w:rsidRDefault="00324BA7" w:rsidP="0043562A">
      <w:pPr>
        <w:ind w:firstLineChars="200" w:firstLine="31680"/>
      </w:pPr>
      <w:r w:rsidRPr="00AA3FB2">
        <w:rPr>
          <w:rFonts w:hint="eastAsia"/>
        </w:rPr>
        <w:t>波尔多的东南部，也属于法国西南部，这边区域</w:t>
      </w:r>
      <w:r w:rsidRPr="00AA3FB2">
        <w:t>IGP</w:t>
      </w:r>
      <w:r w:rsidRPr="00AA3FB2">
        <w:rPr>
          <w:rFonts w:hint="eastAsia"/>
        </w:rPr>
        <w:t>葡萄酒的产量极大，其中最重要的是</w:t>
      </w:r>
      <w:r w:rsidRPr="00AA3FB2">
        <w:t xml:space="preserve">Cote de Gascogne </w:t>
      </w:r>
      <w:r w:rsidRPr="00AA3FB2">
        <w:rPr>
          <w:rFonts w:hint="eastAsia"/>
        </w:rPr>
        <w:t>产区，葡萄品种为</w:t>
      </w:r>
      <w:r w:rsidRPr="00AA3FB2">
        <w:t>Ugin Blanc</w:t>
      </w:r>
      <w:r w:rsidRPr="00AA3FB2">
        <w:rPr>
          <w:rFonts w:hint="eastAsia"/>
        </w:rPr>
        <w:t>为主，用于酿造酒体较轻的白葡萄酒</w:t>
      </w:r>
      <w:r>
        <w:rPr>
          <w:rFonts w:hint="eastAsia"/>
        </w:rPr>
        <w:t>。</w:t>
      </w:r>
    </w:p>
    <w:p w:rsidR="00324BA7" w:rsidRDefault="00324BA7" w:rsidP="0043562A">
      <w:pPr>
        <w:ind w:firstLineChars="200" w:firstLine="31680"/>
      </w:pPr>
      <w:r w:rsidRPr="00AA3FB2">
        <w:rPr>
          <w:rFonts w:hint="eastAsia"/>
        </w:rPr>
        <w:t>再往南，是</w:t>
      </w:r>
      <w:r w:rsidRPr="00AA3FB2">
        <w:t>Madiran</w:t>
      </w:r>
      <w:r w:rsidRPr="00AA3FB2">
        <w:rPr>
          <w:rFonts w:hint="eastAsia"/>
        </w:rPr>
        <w:t>产区，主要葡萄为</w:t>
      </w:r>
      <w:r w:rsidRPr="00AA3FB2">
        <w:t>Tannat</w:t>
      </w:r>
      <w:r w:rsidRPr="00AA3FB2">
        <w:rPr>
          <w:rFonts w:hint="eastAsia"/>
        </w:rPr>
        <w:t>，颜色深，单宁重。</w:t>
      </w:r>
    </w:p>
    <w:p w:rsidR="00324BA7" w:rsidRDefault="00324BA7" w:rsidP="0043562A">
      <w:pPr>
        <w:ind w:firstLineChars="200" w:firstLine="31680"/>
      </w:pPr>
      <w:r w:rsidRPr="00AA3FB2">
        <w:rPr>
          <w:rFonts w:hint="eastAsia"/>
        </w:rPr>
        <w:t>继续往南</w:t>
      </w:r>
      <w:r w:rsidRPr="00AA3FB2">
        <w:t>Pyrenees</w:t>
      </w:r>
      <w:r w:rsidRPr="00AA3FB2">
        <w:rPr>
          <w:rFonts w:hint="eastAsia"/>
        </w:rPr>
        <w:t>山脚下就是</w:t>
      </w:r>
      <w:r w:rsidRPr="00AA3FB2">
        <w:t>Jurancon</w:t>
      </w:r>
      <w:r w:rsidRPr="00AA3FB2">
        <w:rPr>
          <w:rFonts w:hint="eastAsia"/>
        </w:rPr>
        <w:t>产区，这里的葡萄酒也很有意思，是以小满胜（</w:t>
      </w:r>
      <w:r w:rsidRPr="00AA3FB2">
        <w:t>Petit Manseng</w:t>
      </w:r>
      <w:r w:rsidRPr="00AA3FB2">
        <w:rPr>
          <w:rFonts w:hint="eastAsia"/>
        </w:rPr>
        <w:t>）为主的高酸复杂的白葡萄酒。这类葡萄酒未经贵腐菌，而是通过</w:t>
      </w:r>
      <w:r w:rsidRPr="00AA3FB2">
        <w:t>passerillage</w:t>
      </w:r>
      <w:r w:rsidRPr="00AA3FB2">
        <w:rPr>
          <w:rFonts w:hint="eastAsia"/>
        </w:rPr>
        <w:t>（自然风干），因此拥有浓郁的杏子、西柚，有时候还伴有新橡木桶的香料味。</w:t>
      </w:r>
    </w:p>
    <w:p w:rsidR="00324BA7" w:rsidRDefault="00324BA7" w:rsidP="00AA3FB2">
      <w:pPr>
        <w:rPr>
          <w:rFonts w:ascii="宋体"/>
          <w:b/>
        </w:rPr>
      </w:pPr>
    </w:p>
    <w:p w:rsidR="00324BA7" w:rsidRPr="00AA3FB2" w:rsidRDefault="00324BA7" w:rsidP="00AA3FB2">
      <w:pPr>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学高级第十五</w:t>
      </w:r>
      <w:r w:rsidRPr="00AA3FB2">
        <w:rPr>
          <w:rFonts w:hint="eastAsia"/>
          <w:b/>
        </w:rPr>
        <w:t>天</w:t>
      </w:r>
      <w:r w:rsidRPr="00AA3FB2">
        <w:rPr>
          <w:rFonts w:ascii="宋体" w:hAnsi="宋体" w:hint="eastAsia"/>
          <w:b/>
        </w:rPr>
        <w:t>】</w:t>
      </w:r>
    </w:p>
    <w:p w:rsidR="00324BA7" w:rsidRDefault="00324BA7" w:rsidP="00AA3FB2">
      <w:pPr>
        <w:rPr>
          <w:b/>
        </w:rPr>
      </w:pPr>
      <w:r w:rsidRPr="00AA3FB2">
        <w:rPr>
          <w:rFonts w:hint="eastAsia"/>
          <w:b/>
        </w:rPr>
        <w:t>波尔多</w:t>
      </w:r>
    </w:p>
    <w:p w:rsidR="00324BA7" w:rsidRPr="00AA3FB2" w:rsidRDefault="00324BA7" w:rsidP="00AA3FB2">
      <w:pPr>
        <w:rPr>
          <w:b/>
        </w:rPr>
      </w:pPr>
      <w:r w:rsidRPr="00AA3FB2">
        <w:rPr>
          <w:rFonts w:hint="eastAsia"/>
          <w:b/>
        </w:rPr>
        <w:t>气候</w:t>
      </w:r>
    </w:p>
    <w:p w:rsidR="00324BA7" w:rsidRDefault="00324BA7" w:rsidP="0043562A">
      <w:pPr>
        <w:ind w:firstLineChars="200" w:firstLine="31680"/>
      </w:pPr>
      <w:r w:rsidRPr="00AA3FB2">
        <w:rPr>
          <w:rFonts w:hint="eastAsia"/>
        </w:rPr>
        <w:t>海洋性气候为主，因为会受大西洋影响降雨量多，所以年份变化在波尔多尤为重要。以混酿为主可以减少风险。</w:t>
      </w:r>
    </w:p>
    <w:p w:rsidR="00324BA7" w:rsidRPr="00AA3FB2" w:rsidRDefault="00324BA7" w:rsidP="00AA3FB2">
      <w:pPr>
        <w:rPr>
          <w:b/>
        </w:rPr>
      </w:pPr>
      <w:r w:rsidRPr="00AA3FB2">
        <w:rPr>
          <w:rFonts w:hint="eastAsia"/>
          <w:b/>
        </w:rPr>
        <w:t>主要红葡萄品种</w:t>
      </w:r>
    </w:p>
    <w:p w:rsidR="00324BA7" w:rsidRDefault="00324BA7" w:rsidP="0043562A">
      <w:pPr>
        <w:ind w:firstLineChars="200" w:firstLine="31680"/>
      </w:pPr>
      <w:r w:rsidRPr="00AA3FB2">
        <w:rPr>
          <w:rFonts w:hint="eastAsia"/>
        </w:rPr>
        <w:t>赤霞珠：</w:t>
      </w:r>
      <w:r w:rsidRPr="00AA3FB2">
        <w:t xml:space="preserve">haut Medoc Medoc Graves </w:t>
      </w:r>
      <w:r w:rsidRPr="00AA3FB2">
        <w:rPr>
          <w:rFonts w:hint="eastAsia"/>
        </w:rPr>
        <w:t>均占有重要地位，大量的砾石有助于提高葡萄园温度</w:t>
      </w:r>
      <w:r>
        <w:rPr>
          <w:rFonts w:hint="eastAsia"/>
        </w:rPr>
        <w:t>。</w:t>
      </w:r>
    </w:p>
    <w:p w:rsidR="00324BA7" w:rsidRDefault="00324BA7" w:rsidP="0043562A">
      <w:pPr>
        <w:ind w:firstLineChars="200" w:firstLine="31680"/>
      </w:pPr>
      <w:r w:rsidRPr="00AA3FB2">
        <w:rPr>
          <w:rFonts w:hint="eastAsia"/>
        </w:rPr>
        <w:t>品丽珠：</w:t>
      </w:r>
      <w:r w:rsidRPr="00AA3FB2">
        <w:t>Saint-emilion</w:t>
      </w:r>
      <w:r w:rsidRPr="00AA3FB2">
        <w:rPr>
          <w:rFonts w:hint="eastAsia"/>
        </w:rPr>
        <w:t>广泛种植，相比赤霞珠酒体轻，单宁低，适合排水量好温暖地区</w:t>
      </w:r>
      <w:r>
        <w:rPr>
          <w:rFonts w:hint="eastAsia"/>
        </w:rPr>
        <w:t>。</w:t>
      </w:r>
    </w:p>
    <w:p w:rsidR="00324BA7" w:rsidRDefault="00324BA7" w:rsidP="0043562A">
      <w:pPr>
        <w:ind w:firstLineChars="200" w:firstLine="31680"/>
      </w:pPr>
      <w:r w:rsidRPr="00AA3FB2">
        <w:rPr>
          <w:rFonts w:hint="eastAsia"/>
        </w:rPr>
        <w:t>梅洛：波尔多最广泛，右岸的优质葡萄酒之选，适合气温较低黏土土壤</w:t>
      </w:r>
      <w:r>
        <w:rPr>
          <w:rFonts w:hint="eastAsia"/>
        </w:rPr>
        <w:t>。</w:t>
      </w:r>
    </w:p>
    <w:p w:rsidR="00324BA7" w:rsidRDefault="00324BA7" w:rsidP="0043562A">
      <w:pPr>
        <w:ind w:firstLineChars="200" w:firstLine="31680"/>
      </w:pPr>
      <w:r w:rsidRPr="00AA3FB2">
        <w:rPr>
          <w:rFonts w:hint="eastAsia"/>
        </w:rPr>
        <w:t>小维多：喜热，单宁高，色深，作为混酿很小的一部分就是为了增加单宁</w:t>
      </w:r>
      <w:r>
        <w:rPr>
          <w:rFonts w:hint="eastAsia"/>
        </w:rPr>
        <w:t>，</w:t>
      </w:r>
      <w:r w:rsidRPr="00AA3FB2">
        <w:rPr>
          <w:rFonts w:hint="eastAsia"/>
        </w:rPr>
        <w:t>颜色</w:t>
      </w:r>
      <w:r>
        <w:rPr>
          <w:rFonts w:hint="eastAsia"/>
        </w:rPr>
        <w:t>和</w:t>
      </w:r>
      <w:r w:rsidRPr="00AA3FB2">
        <w:rPr>
          <w:rFonts w:hint="eastAsia"/>
        </w:rPr>
        <w:t>某些香料味</w:t>
      </w:r>
      <w:r>
        <w:rPr>
          <w:rFonts w:hint="eastAsia"/>
        </w:rPr>
        <w:t>。</w:t>
      </w:r>
    </w:p>
    <w:p w:rsidR="00324BA7" w:rsidRDefault="00324BA7" w:rsidP="0043562A">
      <w:pPr>
        <w:ind w:firstLineChars="200" w:firstLine="31680"/>
      </w:pPr>
      <w:r w:rsidRPr="00AA3FB2">
        <w:rPr>
          <w:rFonts w:hint="eastAsia"/>
        </w:rPr>
        <w:t>混酿一般发生在次年春季</w:t>
      </w:r>
      <w:r>
        <w:rPr>
          <w:rFonts w:hint="eastAsia"/>
        </w:rPr>
        <w:t>。</w:t>
      </w:r>
    </w:p>
    <w:p w:rsidR="00324BA7" w:rsidRPr="00AA3FB2" w:rsidRDefault="00324BA7" w:rsidP="00AA3FB2">
      <w:pPr>
        <w:rPr>
          <w:b/>
        </w:rPr>
      </w:pPr>
      <w:r w:rsidRPr="00AA3FB2">
        <w:rPr>
          <w:rFonts w:hint="eastAsia"/>
          <w:b/>
        </w:rPr>
        <w:t>主要白葡萄品种</w:t>
      </w:r>
    </w:p>
    <w:p w:rsidR="00324BA7" w:rsidRDefault="00324BA7" w:rsidP="0043562A">
      <w:pPr>
        <w:ind w:firstLineChars="200" w:firstLine="31680"/>
      </w:pPr>
      <w:r w:rsidRPr="00AA3FB2">
        <w:rPr>
          <w:rFonts w:hint="eastAsia"/>
        </w:rPr>
        <w:t>赛美蓉：果皮薄易受贵腐菌感染。在</w:t>
      </w:r>
      <w:r w:rsidRPr="00AA3FB2">
        <w:t>Graves</w:t>
      </w:r>
      <w:r w:rsidRPr="00AA3FB2">
        <w:rPr>
          <w:rFonts w:hint="eastAsia"/>
        </w:rPr>
        <w:t>常和长相思混酿出优质白葡萄酒，可增加葡萄酒饱满度</w:t>
      </w:r>
      <w:r>
        <w:rPr>
          <w:rFonts w:hint="eastAsia"/>
        </w:rPr>
        <w:t>。</w:t>
      </w:r>
    </w:p>
    <w:p w:rsidR="00324BA7" w:rsidRDefault="00324BA7" w:rsidP="0043562A">
      <w:pPr>
        <w:ind w:firstLineChars="200" w:firstLine="31680"/>
      </w:pPr>
      <w:r w:rsidRPr="00AA3FB2">
        <w:rPr>
          <w:rFonts w:hint="eastAsia"/>
        </w:rPr>
        <w:t>长相思：有柑橘类</w:t>
      </w:r>
      <w:r w:rsidRPr="00AA3FB2">
        <w:t xml:space="preserve"> </w:t>
      </w:r>
      <w:r w:rsidRPr="00AA3FB2">
        <w:rPr>
          <w:rFonts w:hint="eastAsia"/>
        </w:rPr>
        <w:t>绿色水果的香味，高酸</w:t>
      </w:r>
    </w:p>
    <w:p w:rsidR="00324BA7" w:rsidRDefault="00324BA7" w:rsidP="0043562A">
      <w:pPr>
        <w:ind w:firstLineChars="200" w:firstLine="31680"/>
      </w:pPr>
      <w:r w:rsidRPr="00AA3FB2">
        <w:rPr>
          <w:rFonts w:hint="eastAsia"/>
        </w:rPr>
        <w:t>密斯卡达尔有浓郁的葡萄香和花香对甜白极其有用</w:t>
      </w:r>
      <w:r>
        <w:rPr>
          <w:rFonts w:hint="eastAsia"/>
        </w:rPr>
        <w:t>。</w:t>
      </w:r>
    </w:p>
    <w:p w:rsidR="00324BA7" w:rsidRPr="00AA3FB2" w:rsidRDefault="00324BA7" w:rsidP="00AA3FB2">
      <w:pPr>
        <w:rPr>
          <w:b/>
        </w:rPr>
      </w:pPr>
      <w:r w:rsidRPr="00AA3FB2">
        <w:rPr>
          <w:rFonts w:hint="eastAsia"/>
          <w:b/>
        </w:rPr>
        <w:t>产区及葡萄酒</w:t>
      </w:r>
    </w:p>
    <w:p w:rsidR="00324BA7" w:rsidRDefault="00324BA7" w:rsidP="0043562A">
      <w:pPr>
        <w:ind w:firstLineChars="200" w:firstLine="31680"/>
      </w:pPr>
      <w:r w:rsidRPr="00AA3FB2">
        <w:rPr>
          <w:rFonts w:hint="eastAsia"/>
        </w:rPr>
        <w:t>波尔多共</w:t>
      </w:r>
      <w:r w:rsidRPr="00AA3FB2">
        <w:t>50</w:t>
      </w:r>
      <w:r w:rsidRPr="00AA3FB2">
        <w:rPr>
          <w:rFonts w:hint="eastAsia"/>
        </w:rPr>
        <w:t>多个法定产区，但不是根据葡萄酒的品质分为明显的级别。一般法定产区：标有</w:t>
      </w:r>
      <w:r w:rsidRPr="00AA3FB2">
        <w:t xml:space="preserve">Bordeaux </w:t>
      </w:r>
      <w:r w:rsidRPr="00AA3FB2">
        <w:rPr>
          <w:rFonts w:hint="eastAsia"/>
        </w:rPr>
        <w:t>或者</w:t>
      </w:r>
      <w:r w:rsidRPr="00AA3FB2">
        <w:t xml:space="preserve"> Bordeaux superieur</w:t>
      </w:r>
      <w:r w:rsidRPr="00AA3FB2">
        <w:rPr>
          <w:rFonts w:hint="eastAsia"/>
        </w:rPr>
        <w:t>。还有标有</w:t>
      </w:r>
      <w:r w:rsidRPr="00AA3FB2">
        <w:t>Bordeaux</w:t>
      </w:r>
      <w:r w:rsidRPr="00AA3FB2">
        <w:rPr>
          <w:rFonts w:hint="eastAsia"/>
        </w:rPr>
        <w:t>的白，</w:t>
      </w:r>
      <w:r w:rsidRPr="00AA3FB2">
        <w:t>Bordeaux rose</w:t>
      </w:r>
      <w:r w:rsidRPr="00AA3FB2">
        <w:rPr>
          <w:rFonts w:hint="eastAsia"/>
        </w:rPr>
        <w:t>和</w:t>
      </w:r>
      <w:r w:rsidRPr="00AA3FB2">
        <w:t>Bordeaux clairet</w:t>
      </w:r>
      <w:r w:rsidRPr="00AA3FB2">
        <w:rPr>
          <w:rFonts w:hint="eastAsia"/>
        </w:rPr>
        <w:t>的桃红。</w:t>
      </w:r>
      <w:r w:rsidRPr="00AA3FB2">
        <w:t>Clairet</w:t>
      </w:r>
      <w:r w:rsidRPr="00AA3FB2">
        <w:rPr>
          <w:rFonts w:hint="eastAsia"/>
        </w:rPr>
        <w:t>是指浸渍时间比桃红长</w:t>
      </w:r>
      <w:r>
        <w:rPr>
          <w:rFonts w:hint="eastAsia"/>
        </w:rPr>
        <w:t>。</w:t>
      </w:r>
    </w:p>
    <w:p w:rsidR="00324BA7" w:rsidRDefault="00324BA7" w:rsidP="0043562A">
      <w:pPr>
        <w:ind w:firstLineChars="200" w:firstLine="31680"/>
      </w:pPr>
      <w:r w:rsidRPr="00AA3FB2">
        <w:t xml:space="preserve">Medoc </w:t>
      </w:r>
      <w:r w:rsidRPr="00AA3FB2">
        <w:rPr>
          <w:rFonts w:hint="eastAsia"/>
        </w:rPr>
        <w:t>的最北边是</w:t>
      </w:r>
      <w:r w:rsidRPr="00AA3FB2">
        <w:t>Medoc</w:t>
      </w:r>
      <w:r w:rsidRPr="00AA3FB2">
        <w:rPr>
          <w:rFonts w:hint="eastAsia"/>
        </w:rPr>
        <w:t>产区，</w:t>
      </w:r>
      <w:r w:rsidRPr="00AA3FB2">
        <w:t>hunt-Medoc</w:t>
      </w:r>
      <w:r w:rsidRPr="00AA3FB2">
        <w:rPr>
          <w:rFonts w:hint="eastAsia"/>
        </w:rPr>
        <w:t>记住四个声誉最高的酒庄，主要是赤霞珠为主。佩萨克</w:t>
      </w:r>
      <w:r w:rsidRPr="00AA3FB2">
        <w:t>-</w:t>
      </w:r>
      <w:r w:rsidRPr="00AA3FB2">
        <w:rPr>
          <w:rFonts w:hint="eastAsia"/>
        </w:rPr>
        <w:t>雷奥亮是</w:t>
      </w:r>
      <w:r w:rsidRPr="00AA3FB2">
        <w:t>Graves</w:t>
      </w:r>
      <w:r w:rsidRPr="00AA3FB2">
        <w:rPr>
          <w:rFonts w:hint="eastAsia"/>
        </w:rPr>
        <w:t>评级最高的产区，相比赤霞珠酒体轻，花香更浓郁，格拉夫通常会混酿较高比例的</w:t>
      </w:r>
      <w:r w:rsidRPr="00AA3FB2">
        <w:t>merlot</w:t>
      </w:r>
      <w:r>
        <w:rPr>
          <w:rFonts w:hint="eastAsia"/>
        </w:rPr>
        <w:t>。</w:t>
      </w:r>
    </w:p>
    <w:p w:rsidR="00324BA7" w:rsidRDefault="00324BA7" w:rsidP="0043562A">
      <w:pPr>
        <w:ind w:firstLineChars="200" w:firstLine="31680"/>
      </w:pPr>
      <w:r w:rsidRPr="00AA3FB2">
        <w:t>Saint-emilion</w:t>
      </w:r>
      <w:r w:rsidRPr="00AA3FB2">
        <w:rPr>
          <w:rFonts w:hint="eastAsia"/>
        </w:rPr>
        <w:t>三个土壤环境不一样的地区要记住，从土壤到酿出的酒。</w:t>
      </w:r>
      <w:r w:rsidRPr="00AA3FB2">
        <w:t>pomerol</w:t>
      </w:r>
      <w:r w:rsidRPr="00AA3FB2">
        <w:rPr>
          <w:rFonts w:hint="eastAsia"/>
        </w:rPr>
        <w:t>的酒通常更饱满带有黑樱桃</w:t>
      </w:r>
      <w:r w:rsidRPr="00AA3FB2">
        <w:t xml:space="preserve"> </w:t>
      </w:r>
      <w:r w:rsidRPr="00AA3FB2">
        <w:rPr>
          <w:rFonts w:hint="eastAsia"/>
        </w:rPr>
        <w:t>香料的味道，</w:t>
      </w:r>
      <w:r w:rsidRPr="00AA3FB2">
        <w:t>vins de garage</w:t>
      </w:r>
      <w:r w:rsidRPr="00AA3FB2">
        <w:rPr>
          <w:rFonts w:hint="eastAsia"/>
        </w:rPr>
        <w:t>是指仅用小块葡萄园酿造少量但饱满非常成熟的葡萄酒。</w:t>
      </w:r>
    </w:p>
    <w:p w:rsidR="00324BA7" w:rsidRDefault="00324BA7" w:rsidP="0043562A">
      <w:pPr>
        <w:ind w:firstLineChars="200" w:firstLine="31680"/>
      </w:pPr>
      <w:r w:rsidRPr="00AA3FB2">
        <w:rPr>
          <w:rFonts w:hint="eastAsia"/>
        </w:rPr>
        <w:t>不太出名的葡萄酒都可以用</w:t>
      </w:r>
      <w:r w:rsidRPr="00AA3FB2">
        <w:t>cotes de bordeaux</w:t>
      </w:r>
      <w:r w:rsidRPr="00AA3FB2">
        <w:rPr>
          <w:rFonts w:hint="eastAsia"/>
        </w:rPr>
        <w:t>。</w:t>
      </w:r>
      <w:r w:rsidRPr="00AA3FB2">
        <w:t>entre-deux-mers</w:t>
      </w:r>
      <w:r w:rsidRPr="00AA3FB2">
        <w:rPr>
          <w:rFonts w:hint="eastAsia"/>
        </w:rPr>
        <w:t>仅可以酿造白，一长相思为主。索泰而那是最好甜葡萄酒产区，</w:t>
      </w:r>
      <w:r w:rsidRPr="00AA3FB2">
        <w:t>barsac</w:t>
      </w:r>
      <w:r w:rsidRPr="00AA3FB2">
        <w:rPr>
          <w:rFonts w:hint="eastAsia"/>
        </w:rPr>
        <w:t>村用赛美蓉站就多比例</w:t>
      </w:r>
      <w:r>
        <w:rPr>
          <w:rFonts w:hint="eastAsia"/>
        </w:rPr>
        <w:t>。</w:t>
      </w:r>
    </w:p>
    <w:p w:rsidR="00324BA7" w:rsidRDefault="00324BA7" w:rsidP="00AA3FB2">
      <w:pPr>
        <w:rPr>
          <w:rFonts w:ascii="宋体"/>
          <w:b/>
        </w:rPr>
      </w:pPr>
    </w:p>
    <w:p w:rsidR="00324BA7" w:rsidRPr="00AA3FB2" w:rsidRDefault="00324BA7" w:rsidP="00AA3FB2">
      <w:pPr>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学高级第十六</w:t>
      </w:r>
      <w:r w:rsidRPr="00AA3FB2">
        <w:rPr>
          <w:rFonts w:hint="eastAsia"/>
          <w:b/>
        </w:rPr>
        <w:t>天</w:t>
      </w:r>
      <w:r w:rsidRPr="00AA3FB2">
        <w:rPr>
          <w:rFonts w:ascii="宋体" w:hAnsi="宋体" w:hint="eastAsia"/>
          <w:b/>
        </w:rPr>
        <w:t>】</w:t>
      </w:r>
    </w:p>
    <w:p w:rsidR="00324BA7" w:rsidRDefault="00324BA7" w:rsidP="00AA3FB2">
      <w:pPr>
        <w:rPr>
          <w:b/>
        </w:rPr>
      </w:pPr>
      <w:r w:rsidRPr="00AA3FB2">
        <w:rPr>
          <w:rFonts w:hint="eastAsia"/>
          <w:b/>
        </w:rPr>
        <w:t>勃艮第</w:t>
      </w:r>
    </w:p>
    <w:p w:rsidR="00324BA7" w:rsidRPr="00AA3FB2" w:rsidRDefault="00324BA7" w:rsidP="00AA3FB2">
      <w:pPr>
        <w:rPr>
          <w:b/>
        </w:rPr>
      </w:pPr>
      <w:r w:rsidRPr="00AA3FB2">
        <w:rPr>
          <w:rFonts w:hint="eastAsia"/>
          <w:b/>
        </w:rPr>
        <w:t>气候：</w:t>
      </w:r>
    </w:p>
    <w:p w:rsidR="00324BA7" w:rsidRDefault="00324BA7" w:rsidP="0043562A">
      <w:pPr>
        <w:ind w:firstLineChars="200" w:firstLine="31680"/>
      </w:pPr>
      <w:r>
        <w:rPr>
          <w:rFonts w:hint="eastAsia"/>
        </w:rPr>
        <w:t>北面是凉爽的大陆性气候，南面是温暖的</w:t>
      </w:r>
      <w:r w:rsidRPr="00AA3FB2">
        <w:rPr>
          <w:rFonts w:hint="eastAsia"/>
        </w:rPr>
        <w:t>大陆性气候，土壤差异明显。</w:t>
      </w:r>
    </w:p>
    <w:p w:rsidR="00324BA7" w:rsidRPr="00AA3FB2" w:rsidRDefault="00324BA7" w:rsidP="00AA3FB2">
      <w:pPr>
        <w:rPr>
          <w:b/>
        </w:rPr>
      </w:pPr>
      <w:r w:rsidRPr="00AA3FB2">
        <w:rPr>
          <w:rFonts w:hint="eastAsia"/>
          <w:b/>
        </w:rPr>
        <w:t>葡萄品种：</w:t>
      </w:r>
    </w:p>
    <w:p w:rsidR="00324BA7" w:rsidRDefault="00324BA7" w:rsidP="0043562A">
      <w:pPr>
        <w:ind w:firstLineChars="200" w:firstLine="31680"/>
      </w:pPr>
      <w:r w:rsidRPr="00AA3FB2">
        <w:t>1</w:t>
      </w:r>
      <w:r w:rsidRPr="00AA3FB2">
        <w:rPr>
          <w:rFonts w:hint="eastAsia"/>
        </w:rPr>
        <w:t>、黑皮诺：占种植面积</w:t>
      </w:r>
      <w:r w:rsidRPr="00AA3FB2">
        <w:t>1/3</w:t>
      </w:r>
      <w:r w:rsidRPr="00AA3FB2">
        <w:rPr>
          <w:rFonts w:hint="eastAsia"/>
        </w:rPr>
        <w:t>以上，高酸，年轻时有红色水果香，老后有泥土、野味、蘑菇的香味，酿造方法之前的所讲过的整串葡萄酿造法日趋流行</w:t>
      </w:r>
    </w:p>
    <w:p w:rsidR="00324BA7" w:rsidRDefault="00324BA7" w:rsidP="0043562A">
      <w:pPr>
        <w:ind w:firstLineChars="200" w:firstLine="31680"/>
      </w:pPr>
      <w:r w:rsidRPr="00AA3FB2">
        <w:t>2</w:t>
      </w:r>
      <w:r w:rsidRPr="00AA3FB2">
        <w:rPr>
          <w:rFonts w:hint="eastAsia"/>
        </w:rPr>
        <w:t>、霞多丽：北面以</w:t>
      </w:r>
      <w:r w:rsidRPr="00AA3FB2">
        <w:t>Chablis</w:t>
      </w:r>
      <w:r w:rsidRPr="00AA3FB2">
        <w:rPr>
          <w:rFonts w:hint="eastAsia"/>
        </w:rPr>
        <w:t>为主，单薄，略带铁味，高酸；可多尔的</w:t>
      </w:r>
      <w:r w:rsidRPr="00AA3FB2">
        <w:t>Chardonnay</w:t>
      </w:r>
      <w:r w:rsidRPr="00AA3FB2">
        <w:rPr>
          <w:rFonts w:hint="eastAsia"/>
        </w:rPr>
        <w:t>极为复杂，有表现力；南边的</w:t>
      </w:r>
      <w:r w:rsidRPr="00AA3FB2">
        <w:t>Macon Chardonnay</w:t>
      </w:r>
      <w:r w:rsidRPr="00AA3FB2">
        <w:rPr>
          <w:rFonts w:hint="eastAsia"/>
        </w:rPr>
        <w:t>饱满，有成熟的果味。最好的</w:t>
      </w:r>
      <w:r w:rsidRPr="00AA3FB2">
        <w:t>Chardonnay</w:t>
      </w:r>
      <w:r w:rsidRPr="00AA3FB2">
        <w:rPr>
          <w:rFonts w:hint="eastAsia"/>
        </w:rPr>
        <w:t>瓶陈可达</w:t>
      </w:r>
      <w:r w:rsidRPr="00AA3FB2">
        <w:t>10</w:t>
      </w:r>
      <w:r w:rsidRPr="00AA3FB2">
        <w:rPr>
          <w:rFonts w:hint="eastAsia"/>
        </w:rPr>
        <w:t>年。</w:t>
      </w:r>
    </w:p>
    <w:p w:rsidR="00324BA7" w:rsidRDefault="00324BA7" w:rsidP="0043562A">
      <w:pPr>
        <w:ind w:firstLineChars="200" w:firstLine="31680"/>
      </w:pPr>
      <w:r w:rsidRPr="00AA3FB2">
        <w:t>3</w:t>
      </w:r>
      <w:r w:rsidRPr="00AA3FB2">
        <w:rPr>
          <w:rFonts w:hint="eastAsia"/>
        </w:rPr>
        <w:t>、</w:t>
      </w:r>
      <w:r w:rsidRPr="00AA3FB2">
        <w:t>aligote</w:t>
      </w:r>
      <w:r w:rsidRPr="00AA3FB2">
        <w:rPr>
          <w:rFonts w:hint="eastAsia"/>
        </w:rPr>
        <w:t>常用来酿造高酸的清单葡萄酒，</w:t>
      </w:r>
      <w:r w:rsidRPr="00AA3FB2">
        <w:t>Gamay</w:t>
      </w:r>
      <w:r w:rsidRPr="00AA3FB2">
        <w:rPr>
          <w:rFonts w:hint="eastAsia"/>
        </w:rPr>
        <w:t>常用来酿造尽早引用的红葡萄酒。</w:t>
      </w:r>
    </w:p>
    <w:p w:rsidR="00324BA7" w:rsidRDefault="00324BA7" w:rsidP="00AA3FB2">
      <w:pPr>
        <w:rPr>
          <w:b/>
        </w:rPr>
      </w:pPr>
      <w:r>
        <w:rPr>
          <w:rFonts w:hint="eastAsia"/>
          <w:b/>
        </w:rPr>
        <w:t>勃艮第</w:t>
      </w:r>
      <w:r w:rsidRPr="00AA3FB2">
        <w:rPr>
          <w:rFonts w:hint="eastAsia"/>
          <w:b/>
        </w:rPr>
        <w:t>产区</w:t>
      </w:r>
    </w:p>
    <w:p w:rsidR="00324BA7" w:rsidRDefault="00324BA7" w:rsidP="0043562A">
      <w:pPr>
        <w:ind w:firstLineChars="200" w:firstLine="31680"/>
      </w:pPr>
      <w:r w:rsidRPr="00AA3FB2">
        <w:t>1</w:t>
      </w:r>
      <w:r>
        <w:rPr>
          <w:rFonts w:hint="eastAsia"/>
        </w:rPr>
        <w:t>、夏布利</w:t>
      </w:r>
      <w:r w:rsidRPr="00AA3FB2">
        <w:rPr>
          <w:rFonts w:hint="eastAsia"/>
        </w:rPr>
        <w:t>：村庄及法定产区，</w:t>
      </w:r>
      <w:r w:rsidRPr="00AA3FB2">
        <w:t>Grand Cru</w:t>
      </w:r>
      <w:r w:rsidRPr="00AA3FB2">
        <w:rPr>
          <w:rFonts w:hint="eastAsia"/>
        </w:rPr>
        <w:t>位于斜坡上朝南，风险为霜冻，</w:t>
      </w:r>
      <w:r w:rsidRPr="00AA3FB2">
        <w:t>Chardonnay</w:t>
      </w:r>
      <w:r>
        <w:rPr>
          <w:rFonts w:hint="eastAsia"/>
        </w:rPr>
        <w:t>是唯一允许的葡萄品种，一般夏布利</w:t>
      </w:r>
      <w:r w:rsidRPr="00AA3FB2">
        <w:rPr>
          <w:rFonts w:hint="eastAsia"/>
        </w:rPr>
        <w:t>非常清淡、绿色水果，但好的夏布立成熟的水果味（柑橘）</w:t>
      </w:r>
      <w:r>
        <w:rPr>
          <w:rFonts w:hint="eastAsia"/>
        </w:rPr>
        <w:t>。</w:t>
      </w:r>
    </w:p>
    <w:p w:rsidR="00324BA7" w:rsidRDefault="00324BA7" w:rsidP="0043562A">
      <w:pPr>
        <w:ind w:firstLineChars="200" w:firstLine="31680"/>
      </w:pPr>
      <w:r w:rsidRPr="00AA3FB2">
        <w:t>2</w:t>
      </w:r>
      <w:r w:rsidRPr="00AA3FB2">
        <w:rPr>
          <w:rFonts w:hint="eastAsia"/>
        </w:rPr>
        <w:t>、</w:t>
      </w:r>
      <w:r w:rsidRPr="00AA3FB2">
        <w:t>Cote d'or</w:t>
      </w:r>
      <w:r w:rsidRPr="00AA3FB2">
        <w:rPr>
          <w:rFonts w:hint="eastAsia"/>
        </w:rPr>
        <w:t>：位于勃艮第中心地带，中央高原朝西南延伸，提供了勃艮第最舒适的朝东朝南的山坡，北边是</w:t>
      </w:r>
      <w:r w:rsidRPr="00AA3FB2">
        <w:t xml:space="preserve">cote de nuits </w:t>
      </w:r>
      <w:r w:rsidRPr="00AA3FB2">
        <w:rPr>
          <w:rFonts w:hint="eastAsia"/>
        </w:rPr>
        <w:t>黑皮诺最饱满，最有陈年潜力，南边是</w:t>
      </w:r>
      <w:r w:rsidRPr="00AA3FB2">
        <w:t>Cote de Beaune</w:t>
      </w:r>
      <w:r w:rsidRPr="00AA3FB2">
        <w:rPr>
          <w:rFonts w:hint="eastAsia"/>
        </w:rPr>
        <w:t>比较出名的是</w:t>
      </w:r>
      <w:r w:rsidRPr="00AA3FB2">
        <w:t>Chardonnay</w:t>
      </w:r>
    </w:p>
    <w:p w:rsidR="00324BA7" w:rsidRDefault="00324BA7" w:rsidP="0043562A">
      <w:pPr>
        <w:ind w:firstLineChars="200" w:firstLine="31680"/>
      </w:pPr>
      <w:r w:rsidRPr="00AA3FB2">
        <w:t>3</w:t>
      </w:r>
      <w:r w:rsidRPr="00AA3FB2">
        <w:rPr>
          <w:rFonts w:hint="eastAsia"/>
        </w:rPr>
        <w:t>、</w:t>
      </w:r>
      <w:r w:rsidRPr="00AA3FB2">
        <w:t xml:space="preserve">Cote Chalonnaise </w:t>
      </w:r>
      <w:r w:rsidRPr="00AA3FB2">
        <w:rPr>
          <w:rFonts w:hint="eastAsia"/>
        </w:rPr>
        <w:t>位</w:t>
      </w:r>
      <w:r>
        <w:rPr>
          <w:rFonts w:hint="eastAsia"/>
        </w:rPr>
        <w:t>勃艮第南边，海拔较高，采收期迟，成熟度不完美，朝向不能总是朝东</w:t>
      </w:r>
    </w:p>
    <w:p w:rsidR="00324BA7" w:rsidRDefault="00324BA7" w:rsidP="0043562A">
      <w:pPr>
        <w:ind w:firstLineChars="200" w:firstLine="31680"/>
      </w:pPr>
      <w:r w:rsidRPr="00AA3FB2">
        <w:t>4</w:t>
      </w:r>
      <w:r w:rsidRPr="00AA3FB2">
        <w:rPr>
          <w:rFonts w:hint="eastAsia"/>
        </w:rPr>
        <w:t>、</w:t>
      </w:r>
      <w:r w:rsidRPr="00AA3FB2">
        <w:t>Maconnas</w:t>
      </w:r>
      <w:r w:rsidRPr="00AA3FB2">
        <w:rPr>
          <w:rFonts w:hint="eastAsia"/>
        </w:rPr>
        <w:t>是勃艮第最南方，红葡萄酒往往是佳美</w:t>
      </w:r>
    </w:p>
    <w:p w:rsidR="00324BA7" w:rsidRPr="00AA3FB2" w:rsidRDefault="00324BA7" w:rsidP="00AA3FB2">
      <w:pPr>
        <w:rPr>
          <w:b/>
        </w:rPr>
      </w:pPr>
      <w:r w:rsidRPr="00AA3FB2">
        <w:rPr>
          <w:rFonts w:hint="eastAsia"/>
          <w:b/>
        </w:rPr>
        <w:t>勃艮第的法定命名体系：</w:t>
      </w:r>
    </w:p>
    <w:p w:rsidR="00324BA7" w:rsidRDefault="00324BA7" w:rsidP="0043562A">
      <w:pPr>
        <w:ind w:firstLineChars="200" w:firstLine="31680"/>
      </w:pPr>
      <w:r w:rsidRPr="00AA3FB2">
        <w:t>1</w:t>
      </w:r>
      <w:r w:rsidRPr="00AA3FB2">
        <w:rPr>
          <w:rFonts w:hint="eastAsia"/>
        </w:rPr>
        <w:t>、地区级是最基本的，如</w:t>
      </w:r>
      <w:r w:rsidRPr="00AA3FB2">
        <w:t>Bourgogne Rouge</w:t>
      </w:r>
      <w:r w:rsidRPr="00AA3FB2">
        <w:rPr>
          <w:rFonts w:hint="eastAsia"/>
        </w:rPr>
        <w:t>，</w:t>
      </w:r>
      <w:r w:rsidRPr="00AA3FB2">
        <w:t>Bourgogne Blanc</w:t>
      </w:r>
      <w:r w:rsidRPr="00AA3FB2">
        <w:rPr>
          <w:rFonts w:hint="eastAsia"/>
        </w:rPr>
        <w:t>，对于一些要求严格的产区，也会有独特的地区级标签</w:t>
      </w:r>
    </w:p>
    <w:p w:rsidR="00324BA7" w:rsidRDefault="00324BA7" w:rsidP="0043562A">
      <w:pPr>
        <w:ind w:firstLineChars="200" w:firstLine="31680"/>
      </w:pPr>
      <w:r w:rsidRPr="00AA3FB2">
        <w:t>2</w:t>
      </w:r>
      <w:r w:rsidRPr="00AA3FB2">
        <w:rPr>
          <w:rFonts w:hint="eastAsia"/>
        </w:rPr>
        <w:t>、村庄级：一般仅把村庄名标注酒标，</w:t>
      </w:r>
    </w:p>
    <w:p w:rsidR="00324BA7" w:rsidRDefault="00324BA7" w:rsidP="0043562A">
      <w:pPr>
        <w:ind w:firstLineChars="200" w:firstLine="31680"/>
      </w:pPr>
      <w:r w:rsidRPr="00AA3FB2">
        <w:t>3</w:t>
      </w:r>
      <w:r w:rsidRPr="00AA3FB2">
        <w:rPr>
          <w:rFonts w:hint="eastAsia"/>
        </w:rPr>
        <w:t>、一级园：</w:t>
      </w:r>
      <w:r w:rsidRPr="00AA3FB2">
        <w:t>monopole</w:t>
      </w:r>
      <w:r w:rsidRPr="00AA3FB2">
        <w:rPr>
          <w:rFonts w:hint="eastAsia"/>
        </w:rPr>
        <w:t>是仅属于一个所有者的葡萄园，很少见，基本上都是共有</w:t>
      </w:r>
    </w:p>
    <w:p w:rsidR="00324BA7" w:rsidRDefault="00324BA7" w:rsidP="0043562A">
      <w:pPr>
        <w:ind w:firstLineChars="200" w:firstLine="31680"/>
      </w:pPr>
      <w:r w:rsidRPr="00AA3FB2">
        <w:t>4</w:t>
      </w:r>
      <w:r w:rsidRPr="00AA3FB2">
        <w:rPr>
          <w:rFonts w:hint="eastAsia"/>
        </w:rPr>
        <w:t>、</w:t>
      </w:r>
      <w:r w:rsidRPr="00AA3FB2">
        <w:t>Grand Cru</w:t>
      </w:r>
      <w:r w:rsidRPr="00AA3FB2">
        <w:rPr>
          <w:rFonts w:hint="eastAsia"/>
        </w:rPr>
        <w:t>：最高等级</w:t>
      </w:r>
    </w:p>
    <w:p w:rsidR="00324BA7" w:rsidRDefault="00324BA7" w:rsidP="00AA3FB2">
      <w:pPr>
        <w:rPr>
          <w:rFonts w:ascii="宋体"/>
          <w:b/>
        </w:rPr>
      </w:pPr>
    </w:p>
    <w:p w:rsidR="00324BA7" w:rsidRPr="00AA3FB2" w:rsidRDefault="00324BA7" w:rsidP="00AA3FB2">
      <w:pPr>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学高级第十七</w:t>
      </w:r>
      <w:r w:rsidRPr="00AA3FB2">
        <w:rPr>
          <w:rFonts w:hint="eastAsia"/>
          <w:b/>
        </w:rPr>
        <w:t>天</w:t>
      </w:r>
      <w:r w:rsidRPr="00AA3FB2">
        <w:rPr>
          <w:rFonts w:ascii="宋体" w:hAnsi="宋体" w:hint="eastAsia"/>
          <w:b/>
        </w:rPr>
        <w:t>】</w:t>
      </w:r>
    </w:p>
    <w:p w:rsidR="00324BA7" w:rsidRDefault="00324BA7" w:rsidP="00AA3FB2">
      <w:pPr>
        <w:rPr>
          <w:b/>
        </w:rPr>
      </w:pPr>
      <w:r w:rsidRPr="00AA3FB2">
        <w:rPr>
          <w:rFonts w:hint="eastAsia"/>
          <w:b/>
        </w:rPr>
        <w:t>勃艮第法定产区</w:t>
      </w:r>
    </w:p>
    <w:p w:rsidR="00324BA7" w:rsidRDefault="00324BA7" w:rsidP="0043562A">
      <w:pPr>
        <w:ind w:firstLineChars="200" w:firstLine="31680"/>
      </w:pPr>
      <w:r w:rsidRPr="00AA3FB2">
        <w:rPr>
          <w:rFonts w:hint="eastAsia"/>
        </w:rPr>
        <w:t>最北</w:t>
      </w:r>
      <w:r w:rsidRPr="00AA3FB2">
        <w:t>——</w:t>
      </w:r>
      <w:r w:rsidRPr="00AA3FB2">
        <w:rPr>
          <w:rFonts w:hint="eastAsia"/>
        </w:rPr>
        <w:t>夏布利（</w:t>
      </w:r>
      <w:r w:rsidRPr="00AA3FB2">
        <w:t>Chablis</w:t>
      </w:r>
      <w:r w:rsidRPr="00AA3FB2">
        <w:rPr>
          <w:rFonts w:hint="eastAsia"/>
        </w:rPr>
        <w:t>）地区：这是村庄级的产区</w:t>
      </w:r>
    </w:p>
    <w:p w:rsidR="00324BA7" w:rsidRDefault="00324BA7" w:rsidP="0043562A">
      <w:pPr>
        <w:ind w:firstLineChars="200" w:firstLine="31680"/>
      </w:pPr>
      <w:r w:rsidRPr="00AA3FB2">
        <w:rPr>
          <w:rFonts w:hint="eastAsia"/>
        </w:rPr>
        <w:t>往南</w:t>
      </w:r>
      <w:r w:rsidRPr="00AA3FB2">
        <w:t>——</w:t>
      </w:r>
      <w:r w:rsidRPr="00AA3FB2">
        <w:rPr>
          <w:rFonts w:hint="eastAsia"/>
        </w:rPr>
        <w:t>科多尔（</w:t>
      </w:r>
      <w:r w:rsidRPr="00AA3FB2">
        <w:t>cote d'or</w:t>
      </w:r>
      <w:r w:rsidRPr="00AA3FB2">
        <w:rPr>
          <w:rFonts w:hint="eastAsia"/>
        </w:rPr>
        <w:t>）地区：大区级，包含四个子产区自北向南依次是</w:t>
      </w:r>
      <w:r w:rsidRPr="00AA3FB2">
        <w:t>——</w:t>
      </w:r>
      <w:r w:rsidRPr="00AA3FB2">
        <w:rPr>
          <w:rFonts w:hint="eastAsia"/>
        </w:rPr>
        <w:t>夜丘（</w:t>
      </w:r>
      <w:r w:rsidRPr="00AA3FB2">
        <w:t>Cote de Nuits</w:t>
      </w:r>
      <w:r>
        <w:rPr>
          <w:rFonts w:hint="eastAsia"/>
        </w:rPr>
        <w:t>）</w:t>
      </w:r>
      <w:r w:rsidRPr="00AA3FB2">
        <w:rPr>
          <w:rFonts w:hint="eastAsia"/>
        </w:rPr>
        <w:t>上夜丘、博恩丘（</w:t>
      </w:r>
      <w:r w:rsidRPr="00AA3FB2">
        <w:t>Cote de Beaune</w:t>
      </w:r>
      <w:r w:rsidRPr="00AA3FB2">
        <w:rPr>
          <w:rFonts w:hint="eastAsia"/>
        </w:rPr>
        <w:t>）、上博恩丘。</w:t>
      </w:r>
    </w:p>
    <w:p w:rsidR="00324BA7" w:rsidRDefault="00324BA7" w:rsidP="0043562A">
      <w:pPr>
        <w:ind w:firstLineChars="200" w:firstLine="31680"/>
      </w:pPr>
      <w:r w:rsidRPr="00AA3FB2">
        <w:rPr>
          <w:rFonts w:hint="eastAsia"/>
        </w:rPr>
        <w:t>村庄：夜丘：哲维瑞</w:t>
      </w:r>
      <w:r w:rsidRPr="00AA3FB2">
        <w:t>-</w:t>
      </w:r>
      <w:r w:rsidRPr="00AA3FB2">
        <w:rPr>
          <w:rFonts w:hint="eastAsia"/>
        </w:rPr>
        <w:t>香贝丹（</w:t>
      </w:r>
      <w:r w:rsidRPr="00AA3FB2">
        <w:t>Geverey-Chambertin</w:t>
      </w:r>
      <w:r w:rsidRPr="00AA3FB2">
        <w:rPr>
          <w:rFonts w:hint="eastAsia"/>
        </w:rPr>
        <w:t>）葡萄园为香贝丹、贝斯香贝丹</w:t>
      </w:r>
    </w:p>
    <w:p w:rsidR="00324BA7" w:rsidRDefault="00324BA7" w:rsidP="0043562A">
      <w:pPr>
        <w:ind w:firstLineChars="200" w:firstLine="31680"/>
      </w:pPr>
      <w:r w:rsidRPr="00AA3FB2">
        <w:rPr>
          <w:rFonts w:hint="eastAsia"/>
        </w:rPr>
        <w:t>村庄：武乔（</w:t>
      </w:r>
      <w:r w:rsidRPr="00AA3FB2">
        <w:t>vougeot</w:t>
      </w:r>
      <w:r w:rsidRPr="00AA3FB2">
        <w:rPr>
          <w:rFonts w:hint="eastAsia"/>
        </w:rPr>
        <w:t>）葡萄园为（武乔园）</w:t>
      </w:r>
    </w:p>
    <w:p w:rsidR="00324BA7" w:rsidRDefault="00324BA7" w:rsidP="0043562A">
      <w:pPr>
        <w:ind w:firstLineChars="200" w:firstLine="31680"/>
      </w:pPr>
      <w:r w:rsidRPr="00AA3FB2">
        <w:rPr>
          <w:rFonts w:hint="eastAsia"/>
        </w:rPr>
        <w:t>村庄：沃恩</w:t>
      </w:r>
      <w:r w:rsidRPr="00AA3FB2">
        <w:t>-</w:t>
      </w:r>
      <w:r w:rsidRPr="00AA3FB2">
        <w:rPr>
          <w:rFonts w:hint="eastAsia"/>
        </w:rPr>
        <w:t>罗曼尼（</w:t>
      </w:r>
      <w:r w:rsidRPr="00AA3FB2">
        <w:t>vosne-romanee</w:t>
      </w:r>
      <w:r w:rsidRPr="00AA3FB2">
        <w:rPr>
          <w:rFonts w:hint="eastAsia"/>
        </w:rPr>
        <w:t>）葡萄园为（罗曼尼康帝、拉塔什、罗曼尼）</w:t>
      </w:r>
    </w:p>
    <w:p w:rsidR="00324BA7" w:rsidRDefault="00324BA7" w:rsidP="0043562A">
      <w:pPr>
        <w:ind w:firstLineChars="200" w:firstLine="31680"/>
      </w:pPr>
      <w:r w:rsidRPr="00AA3FB2">
        <w:rPr>
          <w:rFonts w:hint="eastAsia"/>
        </w:rPr>
        <w:t>村庄：扭依</w:t>
      </w:r>
      <w:r w:rsidRPr="00AA3FB2">
        <w:t>-</w:t>
      </w:r>
      <w:r w:rsidRPr="00AA3FB2">
        <w:rPr>
          <w:rFonts w:hint="eastAsia"/>
        </w:rPr>
        <w:t>圣</w:t>
      </w:r>
      <w:r w:rsidRPr="00AA3FB2">
        <w:t>-</w:t>
      </w:r>
      <w:r w:rsidRPr="00AA3FB2">
        <w:rPr>
          <w:rFonts w:hint="eastAsia"/>
        </w:rPr>
        <w:t>乔治（</w:t>
      </w:r>
      <w:r w:rsidRPr="00AA3FB2">
        <w:t>nuits -saint-Georges</w:t>
      </w:r>
      <w:r w:rsidRPr="00AA3FB2">
        <w:rPr>
          <w:rFonts w:hint="eastAsia"/>
        </w:rPr>
        <w:t>）</w:t>
      </w:r>
    </w:p>
    <w:p w:rsidR="00324BA7" w:rsidRDefault="00324BA7" w:rsidP="0043562A">
      <w:pPr>
        <w:ind w:firstLineChars="200" w:firstLine="31680"/>
      </w:pPr>
      <w:r w:rsidRPr="00AA3FB2">
        <w:rPr>
          <w:rFonts w:hint="eastAsia"/>
        </w:rPr>
        <w:t>博恩丘（大区级）：村庄：阿洛克斯</w:t>
      </w:r>
      <w:r w:rsidRPr="00AA3FB2">
        <w:t>-</w:t>
      </w:r>
      <w:r w:rsidRPr="00AA3FB2">
        <w:rPr>
          <w:rFonts w:hint="eastAsia"/>
        </w:rPr>
        <w:t>科通（</w:t>
      </w:r>
      <w:r w:rsidRPr="00AA3FB2">
        <w:t>Aloxe-Corton</w:t>
      </w:r>
      <w:r w:rsidRPr="00AA3FB2">
        <w:rPr>
          <w:rFonts w:hint="eastAsia"/>
        </w:rPr>
        <w:t>）葡萄酒园：科通（</w:t>
      </w:r>
      <w:r w:rsidRPr="00AA3FB2">
        <w:t>Corton</w:t>
      </w:r>
      <w:r w:rsidRPr="00AA3FB2">
        <w:rPr>
          <w:rFonts w:hint="eastAsia"/>
        </w:rPr>
        <w:t>）和科通</w:t>
      </w:r>
      <w:r w:rsidRPr="00AA3FB2">
        <w:t>-</w:t>
      </w:r>
      <w:r w:rsidRPr="00AA3FB2">
        <w:rPr>
          <w:rFonts w:hint="eastAsia"/>
        </w:rPr>
        <w:t>沙勒马涅</w:t>
      </w:r>
    </w:p>
    <w:p w:rsidR="00324BA7" w:rsidRDefault="00324BA7" w:rsidP="0043562A">
      <w:pPr>
        <w:ind w:firstLineChars="200" w:firstLine="31680"/>
      </w:pPr>
      <w:r w:rsidRPr="00AA3FB2">
        <w:rPr>
          <w:rFonts w:hint="eastAsia"/>
        </w:rPr>
        <w:t>村庄：博恩、勃马赫、沃内、莫索、布里尼</w:t>
      </w:r>
      <w:r w:rsidRPr="00AA3FB2">
        <w:t>-</w:t>
      </w:r>
      <w:r w:rsidRPr="00AA3FB2">
        <w:rPr>
          <w:rFonts w:hint="eastAsia"/>
        </w:rPr>
        <w:t>蒙哈榭（蒙哈榭）、莎撒捏</w:t>
      </w:r>
      <w:r w:rsidRPr="00AA3FB2">
        <w:t>-</w:t>
      </w:r>
      <w:r w:rsidRPr="00AA3FB2">
        <w:rPr>
          <w:rFonts w:hint="eastAsia"/>
        </w:rPr>
        <w:t>蒙塔什（蒙哈榭）再往南</w:t>
      </w:r>
      <w:r w:rsidRPr="00AA3FB2">
        <w:t>——</w:t>
      </w:r>
      <w:r w:rsidRPr="00AA3FB2">
        <w:rPr>
          <w:rFonts w:hint="eastAsia"/>
        </w:rPr>
        <w:t>沙隆丘（</w:t>
      </w:r>
      <w:r w:rsidRPr="00AA3FB2">
        <w:t>Cote Chalonnaise</w:t>
      </w:r>
      <w:r w:rsidRPr="00AA3FB2">
        <w:rPr>
          <w:rFonts w:hint="eastAsia"/>
        </w:rPr>
        <w:t>）</w:t>
      </w:r>
    </w:p>
    <w:p w:rsidR="00324BA7" w:rsidRDefault="00324BA7" w:rsidP="0043562A">
      <w:pPr>
        <w:ind w:firstLineChars="200" w:firstLine="31680"/>
      </w:pPr>
      <w:r w:rsidRPr="00AA3FB2">
        <w:rPr>
          <w:rFonts w:hint="eastAsia"/>
        </w:rPr>
        <w:t>村庄：吕利（</w:t>
      </w:r>
      <w:r w:rsidRPr="00AA3FB2">
        <w:t>Rully</w:t>
      </w:r>
      <w:r w:rsidRPr="00AA3FB2">
        <w:rPr>
          <w:rFonts w:hint="eastAsia"/>
        </w:rPr>
        <w:t>）：主要的起泡生产地</w:t>
      </w:r>
      <w:r w:rsidRPr="00AA3FB2">
        <w:t xml:space="preserve">        </w:t>
      </w:r>
    </w:p>
    <w:p w:rsidR="00324BA7" w:rsidRDefault="00324BA7" w:rsidP="0043562A">
      <w:pPr>
        <w:ind w:firstLineChars="150" w:firstLine="31680"/>
      </w:pPr>
      <w:r w:rsidRPr="00AA3FB2">
        <w:t xml:space="preserve"> </w:t>
      </w:r>
      <w:r>
        <w:t xml:space="preserve">      </w:t>
      </w:r>
      <w:r w:rsidRPr="00AA3FB2">
        <w:rPr>
          <w:rFonts w:hint="eastAsia"/>
        </w:rPr>
        <w:t>梅顾亥（</w:t>
      </w:r>
      <w:r w:rsidRPr="00AA3FB2">
        <w:t>Mercurey</w:t>
      </w:r>
      <w:r w:rsidRPr="00AA3FB2">
        <w:rPr>
          <w:rFonts w:hint="eastAsia"/>
        </w:rPr>
        <w:t>）</w:t>
      </w:r>
      <w:r w:rsidRPr="00AA3FB2">
        <w:t xml:space="preserve">        </w:t>
      </w:r>
    </w:p>
    <w:p w:rsidR="00324BA7" w:rsidRDefault="00324BA7" w:rsidP="0043562A">
      <w:pPr>
        <w:ind w:firstLineChars="500" w:firstLine="31680"/>
      </w:pPr>
      <w:r w:rsidRPr="00AA3FB2">
        <w:rPr>
          <w:rFonts w:hint="eastAsia"/>
        </w:rPr>
        <w:t>日夫里（</w:t>
      </w:r>
      <w:r w:rsidRPr="00AA3FB2">
        <w:t>Givry</w:t>
      </w:r>
      <w:r w:rsidRPr="00AA3FB2">
        <w:rPr>
          <w:rFonts w:hint="eastAsia"/>
        </w:rPr>
        <w:t>）</w:t>
      </w:r>
      <w:r w:rsidRPr="00AA3FB2">
        <w:t xml:space="preserve">       </w:t>
      </w:r>
    </w:p>
    <w:p w:rsidR="00324BA7" w:rsidRDefault="00324BA7" w:rsidP="0043562A">
      <w:pPr>
        <w:ind w:firstLineChars="500" w:firstLine="31680"/>
      </w:pPr>
      <w:r w:rsidRPr="00AA3FB2">
        <w:rPr>
          <w:rFonts w:hint="eastAsia"/>
        </w:rPr>
        <w:t>蒙达涅（</w:t>
      </w:r>
      <w:r w:rsidRPr="00AA3FB2">
        <w:t>Montagny</w:t>
      </w:r>
      <w:r w:rsidRPr="00AA3FB2">
        <w:rPr>
          <w:rFonts w:hint="eastAsia"/>
        </w:rPr>
        <w:t>）：仅出产白</w:t>
      </w:r>
    </w:p>
    <w:p w:rsidR="00324BA7" w:rsidRDefault="00324BA7" w:rsidP="0043562A">
      <w:pPr>
        <w:ind w:firstLineChars="200" w:firstLine="31680"/>
      </w:pPr>
      <w:r w:rsidRPr="00AA3FB2">
        <w:rPr>
          <w:rFonts w:hint="eastAsia"/>
        </w:rPr>
        <w:t>再往南</w:t>
      </w:r>
      <w:r w:rsidRPr="00AA3FB2">
        <w:t>——</w:t>
      </w:r>
      <w:r w:rsidRPr="00AA3FB2">
        <w:rPr>
          <w:rFonts w:hint="eastAsia"/>
        </w:rPr>
        <w:t>马贡内（</w:t>
      </w:r>
      <w:r w:rsidRPr="00AA3FB2">
        <w:t>Maconnais</w:t>
      </w:r>
      <w:r w:rsidRPr="00AA3FB2">
        <w:rPr>
          <w:rFonts w:hint="eastAsia"/>
        </w:rPr>
        <w:t>）</w:t>
      </w:r>
    </w:p>
    <w:p w:rsidR="00324BA7" w:rsidRDefault="00324BA7" w:rsidP="0043562A">
      <w:pPr>
        <w:ind w:firstLineChars="200" w:firstLine="31680"/>
      </w:pPr>
      <w:r w:rsidRPr="00AA3FB2">
        <w:rPr>
          <w:rFonts w:hint="eastAsia"/>
        </w:rPr>
        <w:t>地区级：马贡</w:t>
      </w:r>
    </w:p>
    <w:p w:rsidR="00324BA7" w:rsidRDefault="00324BA7" w:rsidP="0043562A">
      <w:pPr>
        <w:ind w:firstLineChars="200" w:firstLine="31680"/>
      </w:pPr>
      <w:r w:rsidRPr="00AA3FB2">
        <w:rPr>
          <w:rFonts w:hint="eastAsia"/>
        </w:rPr>
        <w:t>村庄：马贡村</w:t>
      </w:r>
      <w:r w:rsidRPr="00AA3FB2">
        <w:t xml:space="preserve">          </w:t>
      </w:r>
    </w:p>
    <w:p w:rsidR="00324BA7" w:rsidRDefault="00324BA7" w:rsidP="0043562A">
      <w:pPr>
        <w:ind w:firstLineChars="500" w:firstLine="31680"/>
      </w:pPr>
      <w:r w:rsidRPr="00AA3FB2">
        <w:rPr>
          <w:rFonts w:hint="eastAsia"/>
        </w:rPr>
        <w:t>布衣</w:t>
      </w:r>
      <w:r w:rsidRPr="00AA3FB2">
        <w:t>-</w:t>
      </w:r>
      <w:r w:rsidRPr="00AA3FB2">
        <w:rPr>
          <w:rFonts w:hint="eastAsia"/>
        </w:rPr>
        <w:t>飞仙</w:t>
      </w:r>
      <w:r>
        <w:t xml:space="preserve">         </w:t>
      </w:r>
    </w:p>
    <w:p w:rsidR="00324BA7" w:rsidRDefault="00324BA7" w:rsidP="0043562A">
      <w:pPr>
        <w:ind w:firstLineChars="500" w:firstLine="31680"/>
      </w:pPr>
      <w:r w:rsidRPr="00AA3FB2">
        <w:rPr>
          <w:rFonts w:hint="eastAsia"/>
        </w:rPr>
        <w:t>圣伟郎</w:t>
      </w:r>
    </w:p>
    <w:p w:rsidR="00324BA7" w:rsidRDefault="00324BA7" w:rsidP="0043562A">
      <w:pPr>
        <w:ind w:firstLineChars="200" w:firstLine="31680"/>
      </w:pPr>
      <w:r w:rsidRPr="00AA3FB2">
        <w:rPr>
          <w:rFonts w:hint="eastAsia"/>
        </w:rPr>
        <w:t>最南边就是博若莱了</w:t>
      </w:r>
    </w:p>
    <w:p w:rsidR="00324BA7" w:rsidRDefault="00324BA7" w:rsidP="0043562A">
      <w:pPr>
        <w:ind w:firstLineChars="200" w:firstLine="31680"/>
      </w:pPr>
      <w:r w:rsidRPr="00AA3FB2">
        <w:rPr>
          <w:rFonts w:hint="eastAsia"/>
        </w:rPr>
        <w:t>气候：温暖大陆性气候，适合佳美（</w:t>
      </w:r>
      <w:r w:rsidRPr="00AA3FB2">
        <w:t>gamay</w:t>
      </w:r>
      <w:r w:rsidRPr="00AA3FB2">
        <w:rPr>
          <w:rFonts w:hint="eastAsia"/>
        </w:rPr>
        <w:t>）的生长，修剪方法为杯形整枝，便于机器收割、香气有覆盆子和樱桃的果香，单宁低</w:t>
      </w:r>
    </w:p>
    <w:p w:rsidR="00324BA7" w:rsidRDefault="00324BA7" w:rsidP="0043562A">
      <w:pPr>
        <w:ind w:firstLineChars="200" w:firstLine="31680"/>
      </w:pPr>
      <w:r w:rsidRPr="00AA3FB2">
        <w:rPr>
          <w:rFonts w:hint="eastAsia"/>
        </w:rPr>
        <w:t>博若莱新酒：重要产地为索恩河平原，每年</w:t>
      </w:r>
      <w:r w:rsidRPr="00AA3FB2">
        <w:t>11</w:t>
      </w:r>
      <w:r w:rsidRPr="00AA3FB2">
        <w:rPr>
          <w:rFonts w:hint="eastAsia"/>
        </w:rPr>
        <w:t>月第三个星期四销售</w:t>
      </w:r>
    </w:p>
    <w:p w:rsidR="00324BA7" w:rsidRDefault="00324BA7" w:rsidP="0043562A">
      <w:pPr>
        <w:ind w:firstLineChars="200" w:firstLine="31680"/>
      </w:pPr>
      <w:r w:rsidRPr="00AA3FB2">
        <w:rPr>
          <w:rFonts w:hint="eastAsia"/>
        </w:rPr>
        <w:t>村庄：集中在西北的丘陵上，其中风磨、墨贡酿造的酒结构性强</w:t>
      </w:r>
    </w:p>
    <w:p w:rsidR="00324BA7" w:rsidRDefault="00324BA7" w:rsidP="00AA3FB2">
      <w:pPr>
        <w:rPr>
          <w:rFonts w:ascii="宋体"/>
          <w:b/>
        </w:rPr>
      </w:pPr>
    </w:p>
    <w:p w:rsidR="00324BA7" w:rsidRPr="00AA3FB2" w:rsidRDefault="00324BA7" w:rsidP="00AA3FB2">
      <w:pPr>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学高级第十八</w:t>
      </w:r>
      <w:r w:rsidRPr="00AA3FB2">
        <w:rPr>
          <w:rFonts w:hint="eastAsia"/>
          <w:b/>
        </w:rPr>
        <w:t>天</w:t>
      </w:r>
      <w:r w:rsidRPr="00AA3FB2">
        <w:rPr>
          <w:rFonts w:ascii="宋体" w:hAnsi="宋体" w:hint="eastAsia"/>
          <w:b/>
        </w:rPr>
        <w:t>】</w:t>
      </w:r>
    </w:p>
    <w:p w:rsidR="00324BA7" w:rsidRDefault="00324BA7" w:rsidP="00AA3FB2">
      <w:pPr>
        <w:rPr>
          <w:b/>
        </w:rPr>
      </w:pPr>
      <w:r w:rsidRPr="00AA3FB2">
        <w:rPr>
          <w:rFonts w:hint="eastAsia"/>
          <w:b/>
        </w:rPr>
        <w:t>阿尔萨斯</w:t>
      </w:r>
    </w:p>
    <w:p w:rsidR="00324BA7" w:rsidRDefault="00324BA7" w:rsidP="0043562A">
      <w:pPr>
        <w:ind w:firstLineChars="200" w:firstLine="31680"/>
      </w:pPr>
      <w:r w:rsidRPr="00AA3FB2">
        <w:rPr>
          <w:rFonts w:hint="eastAsia"/>
        </w:rPr>
        <w:t>气候：温和的大陆性气候</w:t>
      </w:r>
      <w:r w:rsidRPr="00AA3FB2">
        <w:t>.</w:t>
      </w:r>
    </w:p>
    <w:p w:rsidR="00324BA7" w:rsidRDefault="00324BA7" w:rsidP="0043562A">
      <w:pPr>
        <w:ind w:firstLineChars="200" w:firstLine="31680"/>
      </w:pPr>
      <w:r w:rsidRPr="00AA3FB2">
        <w:rPr>
          <w:rFonts w:hint="eastAsia"/>
        </w:rPr>
        <w:t>地势</w:t>
      </w:r>
      <w:r w:rsidRPr="00AA3FB2">
        <w:t>:</w:t>
      </w:r>
      <w:r w:rsidRPr="00AA3FB2">
        <w:rPr>
          <w:rFonts w:hint="eastAsia"/>
        </w:rPr>
        <w:t>孚日山脉</w:t>
      </w:r>
    </w:p>
    <w:p w:rsidR="00324BA7" w:rsidRDefault="00324BA7" w:rsidP="0043562A">
      <w:pPr>
        <w:ind w:firstLineChars="200" w:firstLine="31680"/>
      </w:pPr>
      <w:r>
        <w:rPr>
          <w:rFonts w:hint="eastAsia"/>
        </w:rPr>
        <w:t>法定产区的命名和分级：很简单分两个：</w:t>
      </w:r>
      <w:r w:rsidRPr="00AA3FB2">
        <w:t>Alsace</w:t>
      </w:r>
      <w:r w:rsidRPr="00AA3FB2">
        <w:rPr>
          <w:rFonts w:hint="eastAsia"/>
        </w:rPr>
        <w:t>、</w:t>
      </w:r>
      <w:r w:rsidRPr="00AA3FB2">
        <w:t>Alsace Grand Cru</w:t>
      </w:r>
    </w:p>
    <w:p w:rsidR="00324BA7" w:rsidRDefault="00324BA7" w:rsidP="0043562A">
      <w:pPr>
        <w:ind w:firstLineChars="200" w:firstLine="31680"/>
      </w:pPr>
      <w:r w:rsidRPr="00AA3FB2">
        <w:rPr>
          <w:rFonts w:hint="eastAsia"/>
        </w:rPr>
        <w:t>其中</w:t>
      </w:r>
      <w:r w:rsidRPr="00AA3FB2">
        <w:t>Alsace</w:t>
      </w:r>
      <w:r w:rsidRPr="00AA3FB2">
        <w:rPr>
          <w:rFonts w:hint="eastAsia"/>
        </w:rPr>
        <w:t>大多数用单一品种酿造</w:t>
      </w:r>
    </w:p>
    <w:p w:rsidR="00324BA7" w:rsidRDefault="00324BA7" w:rsidP="0043562A">
      <w:pPr>
        <w:ind w:firstLineChars="200" w:firstLine="31680"/>
      </w:pPr>
      <w:r w:rsidRPr="00AA3FB2">
        <w:t>Alsace Grand Cru</w:t>
      </w:r>
      <w:r w:rsidRPr="00AA3FB2">
        <w:rPr>
          <w:rFonts w:hint="eastAsia"/>
        </w:rPr>
        <w:t>，必须用单一的贵族品种（雷司令、麝香、琼瑶浆、灰比诺）</w:t>
      </w:r>
    </w:p>
    <w:p w:rsidR="00324BA7" w:rsidRDefault="00324BA7" w:rsidP="0043562A">
      <w:pPr>
        <w:ind w:firstLineChars="200" w:firstLine="31680"/>
      </w:pPr>
      <w:r w:rsidRPr="00AA3FB2">
        <w:t>VT</w:t>
      </w:r>
      <w:r w:rsidRPr="00AA3FB2">
        <w:rPr>
          <w:rFonts w:hint="eastAsia"/>
        </w:rPr>
        <w:t>（</w:t>
      </w:r>
      <w:r w:rsidRPr="00AA3FB2">
        <w:t>vendanges tardives</w:t>
      </w:r>
      <w:r w:rsidRPr="00AA3FB2">
        <w:rPr>
          <w:rFonts w:hint="eastAsia"/>
        </w:rPr>
        <w:t>）晚采收</w:t>
      </w:r>
      <w:r w:rsidRPr="00AA3FB2">
        <w:t>——</w:t>
      </w:r>
      <w:r w:rsidRPr="00AA3FB2">
        <w:rPr>
          <w:rFonts w:hint="eastAsia"/>
        </w:rPr>
        <w:t>四大贵族品种酿制；甜度达到标准；经过自然干缩（</w:t>
      </w:r>
      <w:r w:rsidRPr="00AA3FB2">
        <w:t>passerillage</w:t>
      </w:r>
      <w:r w:rsidRPr="00AA3FB2">
        <w:rPr>
          <w:rFonts w:hint="eastAsia"/>
        </w:rPr>
        <w:t>）</w:t>
      </w:r>
    </w:p>
    <w:p w:rsidR="00324BA7" w:rsidRDefault="00324BA7" w:rsidP="0043562A">
      <w:pPr>
        <w:ind w:firstLineChars="200" w:firstLine="31680"/>
      </w:pPr>
      <w:r w:rsidRPr="00AA3FB2">
        <w:t>SGN</w:t>
      </w:r>
      <w:r w:rsidRPr="00AA3FB2">
        <w:rPr>
          <w:rFonts w:hint="eastAsia"/>
        </w:rPr>
        <w:t>（</w:t>
      </w:r>
      <w:r w:rsidRPr="00AA3FB2">
        <w:t>selection de grains nobles</w:t>
      </w:r>
      <w:r w:rsidRPr="00AA3FB2">
        <w:rPr>
          <w:rFonts w:hint="eastAsia"/>
        </w:rPr>
        <w:t>）逐例贵腐葡萄酒</w:t>
      </w:r>
      <w:r w:rsidRPr="00AA3FB2">
        <w:t>——</w:t>
      </w:r>
      <w:r w:rsidRPr="00AA3FB2">
        <w:rPr>
          <w:rFonts w:hint="eastAsia"/>
        </w:rPr>
        <w:t>四大贵族品种酿制；达到规定的最低糖分成熟度；感染贵腐菌</w:t>
      </w:r>
      <w:r>
        <w:rPr>
          <w:rFonts w:hint="eastAsia"/>
        </w:rPr>
        <w:t>。</w:t>
      </w:r>
    </w:p>
    <w:p w:rsidR="00324BA7" w:rsidRPr="00AA3FB2" w:rsidRDefault="00324BA7" w:rsidP="00AA3FB2">
      <w:pPr>
        <w:rPr>
          <w:b/>
        </w:rPr>
      </w:pPr>
      <w:r w:rsidRPr="00AA3FB2">
        <w:rPr>
          <w:rFonts w:hint="eastAsia"/>
          <w:b/>
        </w:rPr>
        <w:t>酿造和风格：</w:t>
      </w:r>
    </w:p>
    <w:p w:rsidR="00324BA7" w:rsidRDefault="00324BA7" w:rsidP="0043562A">
      <w:pPr>
        <w:ind w:firstLineChars="200" w:firstLine="31680"/>
      </w:pPr>
      <w:r w:rsidRPr="00AA3FB2">
        <w:t>1</w:t>
      </w:r>
      <w:r w:rsidRPr="00AA3FB2">
        <w:rPr>
          <w:rFonts w:hint="eastAsia"/>
        </w:rPr>
        <w:t>、混酿往往低廉，被称为</w:t>
      </w:r>
      <w:r w:rsidRPr="00AA3FB2">
        <w:t>Edelzwicker</w:t>
      </w:r>
      <w:r w:rsidRPr="00AA3FB2">
        <w:rPr>
          <w:rFonts w:hint="eastAsia"/>
        </w:rPr>
        <w:t>或</w:t>
      </w:r>
      <w:r w:rsidRPr="00AA3FB2">
        <w:t>Gentil</w:t>
      </w:r>
      <w:r w:rsidRPr="00AA3FB2">
        <w:rPr>
          <w:rFonts w:hint="eastAsia"/>
        </w:rPr>
        <w:t>或酒庄的自己的名字</w:t>
      </w:r>
    </w:p>
    <w:p w:rsidR="00324BA7" w:rsidRDefault="00324BA7" w:rsidP="0043562A">
      <w:pPr>
        <w:ind w:firstLineChars="200" w:firstLine="31680"/>
      </w:pPr>
      <w:r w:rsidRPr="00AA3FB2">
        <w:t>2</w:t>
      </w:r>
      <w:r w:rsidRPr="00AA3FB2">
        <w:rPr>
          <w:rFonts w:hint="eastAsia"/>
        </w:rPr>
        <w:t>、因为大多数为芳香性，所以不提倡采用</w:t>
      </w:r>
      <w:r w:rsidRPr="00AA3FB2">
        <w:t>MLF</w:t>
      </w:r>
    </w:p>
    <w:p w:rsidR="00324BA7" w:rsidRDefault="00324BA7" w:rsidP="0043562A">
      <w:pPr>
        <w:ind w:firstLineChars="200" w:firstLine="31680"/>
      </w:pPr>
      <w:r w:rsidRPr="00AA3FB2">
        <w:t>3</w:t>
      </w:r>
      <w:r w:rsidRPr="00AA3FB2">
        <w:rPr>
          <w:rFonts w:hint="eastAsia"/>
        </w:rPr>
        <w:t>、因为分级简单，所以没有直接能表示酒是干性还是甜型，所以了解酒庄的风格是十分重要的。</w:t>
      </w:r>
    </w:p>
    <w:p w:rsidR="00324BA7" w:rsidRDefault="00324BA7" w:rsidP="00AA3FB2">
      <w:pPr>
        <w:rPr>
          <w:b/>
        </w:rPr>
      </w:pPr>
      <w:r w:rsidRPr="00AA3FB2">
        <w:rPr>
          <w:rFonts w:hint="eastAsia"/>
          <w:b/>
        </w:rPr>
        <w:t>葡萄品种</w:t>
      </w:r>
    </w:p>
    <w:p w:rsidR="00324BA7" w:rsidRDefault="00324BA7" w:rsidP="0043562A">
      <w:pPr>
        <w:ind w:firstLineChars="200" w:firstLine="31680"/>
      </w:pPr>
      <w:r w:rsidRPr="00AA3FB2">
        <w:rPr>
          <w:rFonts w:hint="eastAsia"/>
        </w:rPr>
        <w:t>雷司令：酒体中高、干性、酒精度中等、高酸具有柑橘类和核果的芳香</w:t>
      </w:r>
    </w:p>
    <w:p w:rsidR="00324BA7" w:rsidRDefault="00324BA7" w:rsidP="0043562A">
      <w:pPr>
        <w:ind w:firstLineChars="200" w:firstLine="31680"/>
      </w:pPr>
      <w:r w:rsidRPr="00AA3FB2">
        <w:rPr>
          <w:rFonts w:hint="eastAsia"/>
        </w:rPr>
        <w:t>琼瑶浆：辛香料的香气、荔枝、琼瑶浆、果皮微单粉红色，酒精度高</w:t>
      </w:r>
    </w:p>
    <w:p w:rsidR="00324BA7" w:rsidRDefault="00324BA7" w:rsidP="0043562A">
      <w:pPr>
        <w:ind w:firstLineChars="200" w:firstLine="31680"/>
      </w:pPr>
      <w:r w:rsidRPr="00AA3FB2">
        <w:rPr>
          <w:rFonts w:hint="eastAsia"/>
        </w:rPr>
        <w:t>灰比诺：酒体饱满、高酒精、酸度比琼瑶浆高带着清新的干果味和蜂蜜。</w:t>
      </w:r>
    </w:p>
    <w:p w:rsidR="00324BA7" w:rsidRDefault="00324BA7" w:rsidP="00AA3FB2">
      <w:pPr>
        <w:rPr>
          <w:rFonts w:ascii="宋体"/>
          <w:b/>
        </w:rPr>
      </w:pPr>
    </w:p>
    <w:p w:rsidR="00324BA7" w:rsidRPr="00AA3FB2" w:rsidRDefault="00324BA7" w:rsidP="00AA3FB2">
      <w:pPr>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学高级第十九</w:t>
      </w:r>
      <w:r w:rsidRPr="00AA3FB2">
        <w:rPr>
          <w:rFonts w:hint="eastAsia"/>
          <w:b/>
        </w:rPr>
        <w:t>天</w:t>
      </w:r>
      <w:r w:rsidRPr="00AA3FB2">
        <w:rPr>
          <w:rFonts w:ascii="宋体" w:hAnsi="宋体" w:hint="eastAsia"/>
          <w:b/>
        </w:rPr>
        <w:t>】</w:t>
      </w:r>
    </w:p>
    <w:p w:rsidR="00324BA7" w:rsidRDefault="00324BA7" w:rsidP="00AA3FB2">
      <w:pPr>
        <w:rPr>
          <w:b/>
        </w:rPr>
      </w:pPr>
      <w:r w:rsidRPr="00AA3FB2">
        <w:rPr>
          <w:rFonts w:hint="eastAsia"/>
          <w:b/>
        </w:rPr>
        <w:t>卢瓦尔河谷</w:t>
      </w:r>
    </w:p>
    <w:p w:rsidR="00324BA7" w:rsidRDefault="00324BA7" w:rsidP="0043562A">
      <w:pPr>
        <w:ind w:firstLineChars="250" w:firstLine="31680"/>
      </w:pPr>
      <w:r w:rsidRPr="00AA3FB2">
        <w:rPr>
          <w:rFonts w:hint="eastAsia"/>
        </w:rPr>
        <w:t>四大产区：中央产区（</w:t>
      </w:r>
      <w:r w:rsidRPr="00AA3FB2">
        <w:t>Central Vineyards</w:t>
      </w:r>
      <w:r w:rsidRPr="00AA3FB2">
        <w:rPr>
          <w:rFonts w:hint="eastAsia"/>
        </w:rPr>
        <w:t>）</w:t>
      </w:r>
      <w:r w:rsidRPr="00AA3FB2">
        <w:t xml:space="preserve"> </w:t>
      </w:r>
      <w:r w:rsidRPr="00AA3FB2">
        <w:rPr>
          <w:rFonts w:hint="eastAsia"/>
        </w:rPr>
        <w:t>都兰（</w:t>
      </w:r>
      <w:r w:rsidRPr="00AA3FB2">
        <w:t>Touraine</w:t>
      </w:r>
      <w:r w:rsidRPr="00AA3FB2">
        <w:rPr>
          <w:rFonts w:hint="eastAsia"/>
        </w:rPr>
        <w:t>）</w:t>
      </w:r>
      <w:r w:rsidRPr="00AA3FB2">
        <w:t xml:space="preserve"> </w:t>
      </w:r>
      <w:r w:rsidRPr="00AA3FB2">
        <w:rPr>
          <w:rFonts w:hint="eastAsia"/>
        </w:rPr>
        <w:t>安茹</w:t>
      </w:r>
      <w:r w:rsidRPr="00AA3FB2">
        <w:t>-</w:t>
      </w:r>
      <w:r w:rsidRPr="00AA3FB2">
        <w:rPr>
          <w:rFonts w:hint="eastAsia"/>
        </w:rPr>
        <w:t>索姆（</w:t>
      </w:r>
      <w:r w:rsidRPr="00AA3FB2">
        <w:t>Anjou-Saumur</w:t>
      </w:r>
      <w:r w:rsidRPr="00AA3FB2">
        <w:rPr>
          <w:rFonts w:hint="eastAsia"/>
        </w:rPr>
        <w:t>）南特（</w:t>
      </w:r>
      <w:r w:rsidRPr="00AA3FB2">
        <w:t>Nantais</w:t>
      </w:r>
      <w:r w:rsidRPr="00AA3FB2">
        <w:rPr>
          <w:rFonts w:hint="eastAsia"/>
        </w:rPr>
        <w:t>）</w:t>
      </w:r>
      <w:r>
        <w:rPr>
          <w:rFonts w:hint="eastAsia"/>
        </w:rPr>
        <w:t>。</w:t>
      </w:r>
    </w:p>
    <w:p w:rsidR="00324BA7" w:rsidRDefault="00324BA7" w:rsidP="0043562A">
      <w:pPr>
        <w:ind w:firstLineChars="250" w:firstLine="31680"/>
      </w:pPr>
      <w:r w:rsidRPr="00AA3FB2">
        <w:rPr>
          <w:rFonts w:hint="eastAsia"/>
        </w:rPr>
        <w:t>没有法定名称，只有一个</w:t>
      </w:r>
      <w:r w:rsidRPr="00AA3FB2">
        <w:t>IGP</w:t>
      </w:r>
      <w:r w:rsidRPr="00AA3FB2">
        <w:rPr>
          <w:rFonts w:hint="eastAsia"/>
        </w:rPr>
        <w:t>卢瓦尔河（</w:t>
      </w:r>
      <w:r w:rsidRPr="00AA3FB2">
        <w:t>Val de Loire</w:t>
      </w:r>
      <w:r w:rsidRPr="00AA3FB2">
        <w:rPr>
          <w:rFonts w:hint="eastAsia"/>
        </w:rPr>
        <w:t>）</w:t>
      </w:r>
    </w:p>
    <w:p w:rsidR="00324BA7" w:rsidRDefault="00324BA7" w:rsidP="0043562A">
      <w:pPr>
        <w:ind w:firstLineChars="250" w:firstLine="31680"/>
      </w:pPr>
      <w:r w:rsidRPr="00AA3FB2">
        <w:rPr>
          <w:rFonts w:hint="eastAsia"/>
        </w:rPr>
        <w:t>中央产区属于大陆性气候，南特属于海洋性气候</w:t>
      </w:r>
      <w:r>
        <w:rPr>
          <w:rFonts w:hint="eastAsia"/>
        </w:rPr>
        <w:t>。</w:t>
      </w:r>
    </w:p>
    <w:p w:rsidR="00324BA7" w:rsidRPr="00AA3FB2" w:rsidRDefault="00324BA7" w:rsidP="00AA3FB2">
      <w:pPr>
        <w:tabs>
          <w:tab w:val="left" w:pos="2486"/>
        </w:tabs>
        <w:rPr>
          <w:b/>
        </w:rPr>
      </w:pPr>
      <w:r w:rsidRPr="00AA3FB2">
        <w:rPr>
          <w:rFonts w:hint="eastAsia"/>
          <w:b/>
        </w:rPr>
        <w:t>白葡萄品种和种植风格</w:t>
      </w:r>
      <w:r w:rsidRPr="00AA3FB2">
        <w:rPr>
          <w:b/>
        </w:rPr>
        <w:tab/>
      </w:r>
    </w:p>
    <w:p w:rsidR="00324BA7" w:rsidRDefault="00324BA7" w:rsidP="0043562A">
      <w:pPr>
        <w:ind w:firstLineChars="200" w:firstLine="31680"/>
      </w:pPr>
      <w:r w:rsidRPr="00AA3FB2">
        <w:rPr>
          <w:rFonts w:hint="eastAsia"/>
        </w:rPr>
        <w:t>长相思：主要在中央产区和都兰</w:t>
      </w:r>
    </w:p>
    <w:p w:rsidR="00324BA7" w:rsidRDefault="00324BA7" w:rsidP="0043562A">
      <w:pPr>
        <w:ind w:firstLineChars="200" w:firstLine="31680"/>
      </w:pPr>
      <w:r w:rsidRPr="00AA3FB2">
        <w:t>1</w:t>
      </w:r>
      <w:r w:rsidRPr="00AA3FB2">
        <w:rPr>
          <w:rFonts w:hint="eastAsia"/>
        </w:rPr>
        <w:t>、中央产区：桑塞尔（</w:t>
      </w:r>
      <w:r w:rsidRPr="00AA3FB2">
        <w:t>sancerre</w:t>
      </w:r>
      <w:r w:rsidRPr="00AA3FB2">
        <w:rPr>
          <w:rFonts w:hint="eastAsia"/>
        </w:rPr>
        <w:t>）和普衣菲美（</w:t>
      </w:r>
      <w:r w:rsidRPr="00AA3FB2">
        <w:t>Pouilly-Fume</w:t>
      </w:r>
      <w:r w:rsidRPr="00AA3FB2">
        <w:rPr>
          <w:rFonts w:hint="eastAsia"/>
        </w:rPr>
        <w:t>），这些葡萄元的土壤为白垩质，多石，排水性良好，酿出的酒，高酸，苹果和潮湿的石头味，酿造的葡萄酒带有微妙的烟熏味。</w:t>
      </w:r>
    </w:p>
    <w:p w:rsidR="00324BA7" w:rsidRDefault="00324BA7" w:rsidP="0043562A">
      <w:pPr>
        <w:ind w:firstLineChars="200" w:firstLine="31680"/>
      </w:pPr>
      <w:r w:rsidRPr="00AA3FB2">
        <w:t>2</w:t>
      </w:r>
      <w:r w:rsidRPr="00AA3FB2">
        <w:rPr>
          <w:rFonts w:hint="eastAsia"/>
        </w:rPr>
        <w:t>、大多数都来自都兰，品质一般，简单白诗南：同一串上通常会有不同的成熟度，如果再猜展过程中未能提出不成熟的葡萄，酿出的葡萄酒会带有轻的草本植物味。</w:t>
      </w:r>
    </w:p>
    <w:p w:rsidR="00324BA7" w:rsidRDefault="00324BA7" w:rsidP="0043562A">
      <w:pPr>
        <w:ind w:firstLineChars="200" w:firstLine="31680"/>
      </w:pPr>
      <w:r w:rsidRPr="00AA3FB2">
        <w:rPr>
          <w:rFonts w:hint="eastAsia"/>
        </w:rPr>
        <w:t>白诗南</w:t>
      </w:r>
    </w:p>
    <w:p w:rsidR="00324BA7" w:rsidRDefault="00324BA7" w:rsidP="0043562A">
      <w:pPr>
        <w:pStyle w:val="NoSpacing"/>
        <w:ind w:firstLineChars="200" w:firstLine="31680"/>
      </w:pPr>
      <w:r w:rsidRPr="00AA3FB2">
        <w:t>1</w:t>
      </w:r>
      <w:r w:rsidRPr="00AA3FB2">
        <w:rPr>
          <w:rFonts w:hint="eastAsia"/>
        </w:rPr>
        <w:t>、未成熟的可以酿造起泡，而干性、半甜和甜型的静止葡萄酒则需要更加成熟的葡萄。</w:t>
      </w:r>
    </w:p>
    <w:p w:rsidR="00324BA7" w:rsidRDefault="00324BA7" w:rsidP="0043562A">
      <w:pPr>
        <w:pStyle w:val="NoSpacing"/>
        <w:ind w:firstLineChars="200" w:firstLine="31680"/>
      </w:pPr>
      <w:r w:rsidRPr="00AA3FB2">
        <w:t>2</w:t>
      </w:r>
      <w:r w:rsidRPr="00AA3FB2">
        <w:rPr>
          <w:rFonts w:hint="eastAsia"/>
        </w:rPr>
        <w:t>、年轻的白诗南有各种水果的香气、也可能有热带水果干型的白诗南有烟熏的味</w:t>
      </w:r>
      <w:r w:rsidRPr="00AA3FB2">
        <w:t>.</w:t>
      </w:r>
    </w:p>
    <w:p w:rsidR="00324BA7" w:rsidRDefault="00324BA7" w:rsidP="0043562A">
      <w:pPr>
        <w:pStyle w:val="NoSpacing"/>
        <w:ind w:firstLineChars="200" w:firstLine="31680"/>
      </w:pPr>
      <w:r>
        <w:rPr>
          <w:rFonts w:hint="eastAsia"/>
        </w:rPr>
        <w:t>气候和土壤白诗南葡萄酒的风格有着重要影响</w:t>
      </w:r>
    </w:p>
    <w:p w:rsidR="00324BA7" w:rsidRDefault="00324BA7" w:rsidP="0043562A">
      <w:pPr>
        <w:pStyle w:val="NoSpacing"/>
        <w:ind w:firstLineChars="200" w:firstLine="31680"/>
      </w:pPr>
      <w:r w:rsidRPr="00AA3FB2">
        <w:rPr>
          <w:rFonts w:hint="eastAsia"/>
        </w:rPr>
        <w:t>白瓜：（</w:t>
      </w:r>
      <w:r w:rsidRPr="00AA3FB2">
        <w:t>Muscadet</w:t>
      </w:r>
      <w:r w:rsidRPr="00AA3FB2">
        <w:rPr>
          <w:rFonts w:hint="eastAsia"/>
        </w:rPr>
        <w:t>），早熟</w:t>
      </w:r>
    </w:p>
    <w:p w:rsidR="00324BA7" w:rsidRDefault="00324BA7" w:rsidP="0043562A">
      <w:pPr>
        <w:pStyle w:val="NoSpacing"/>
        <w:ind w:firstLineChars="200" w:firstLine="31680"/>
      </w:pPr>
      <w:r w:rsidRPr="00AA3FB2">
        <w:t>1</w:t>
      </w:r>
      <w:r w:rsidRPr="00AA3FB2">
        <w:rPr>
          <w:rFonts w:hint="eastAsia"/>
        </w:rPr>
        <w:t>、南特种植偏多，位于卢瓦尔河南部，离大西洋比较近，产量最大的是密斯卡岱</w:t>
      </w:r>
      <w:r w:rsidRPr="00AA3FB2">
        <w:t>-</w:t>
      </w:r>
      <w:r w:rsidRPr="00AA3FB2">
        <w:rPr>
          <w:rFonts w:hint="eastAsia"/>
        </w:rPr>
        <w:t>塞夫乐曼（</w:t>
      </w:r>
      <w:r w:rsidRPr="00AA3FB2">
        <w:t>Muscadet Sevre et Maine</w:t>
      </w:r>
      <w:r w:rsidRPr="00AA3FB2">
        <w:rPr>
          <w:rFonts w:hint="eastAsia"/>
        </w:rPr>
        <w:t>），酒精度中等最高为</w:t>
      </w:r>
      <w:r w:rsidRPr="00AA3FB2">
        <w:t>12</w:t>
      </w:r>
      <w:r w:rsidRPr="00AA3FB2">
        <w:rPr>
          <w:rFonts w:hint="eastAsia"/>
        </w:rPr>
        <w:t>度。</w:t>
      </w:r>
    </w:p>
    <w:p w:rsidR="00324BA7" w:rsidRDefault="00324BA7" w:rsidP="0043562A">
      <w:pPr>
        <w:pStyle w:val="NoSpacing"/>
        <w:ind w:firstLineChars="200" w:firstLine="31680"/>
      </w:pPr>
      <w:r w:rsidRPr="00AA3FB2">
        <w:t>2</w:t>
      </w:r>
      <w:r w:rsidRPr="00AA3FB2">
        <w:rPr>
          <w:rFonts w:hint="eastAsia"/>
        </w:rPr>
        <w:t>、</w:t>
      </w:r>
      <w:r w:rsidRPr="00AA3FB2">
        <w:t>sur lie</w:t>
      </w:r>
      <w:r w:rsidRPr="00AA3FB2">
        <w:rPr>
          <w:rFonts w:hint="eastAsia"/>
        </w:rPr>
        <w:t>是该地区的特色，在熟化过程中和酒泥接触一季的时间。</w:t>
      </w:r>
    </w:p>
    <w:p w:rsidR="00324BA7" w:rsidRDefault="00324BA7" w:rsidP="00AA3FB2">
      <w:pPr>
        <w:pStyle w:val="NoSpacing"/>
        <w:rPr>
          <w:b/>
        </w:rPr>
      </w:pPr>
      <w:r w:rsidRPr="00AA3FB2">
        <w:rPr>
          <w:rFonts w:hint="eastAsia"/>
          <w:b/>
        </w:rPr>
        <w:t>红葡萄品种</w:t>
      </w:r>
      <w:r>
        <w:rPr>
          <w:rFonts w:hint="eastAsia"/>
          <w:b/>
        </w:rPr>
        <w:t>和种植风格</w:t>
      </w:r>
    </w:p>
    <w:p w:rsidR="00324BA7" w:rsidRDefault="00324BA7" w:rsidP="0043562A">
      <w:pPr>
        <w:pStyle w:val="NoSpacing"/>
        <w:ind w:firstLineChars="200" w:firstLine="31680"/>
      </w:pPr>
      <w:r>
        <w:rPr>
          <w:rFonts w:hint="eastAsia"/>
        </w:rPr>
        <w:t>品丽珠</w:t>
      </w:r>
    </w:p>
    <w:p w:rsidR="00324BA7" w:rsidRDefault="00324BA7" w:rsidP="0043562A">
      <w:pPr>
        <w:pStyle w:val="NoSpacing"/>
        <w:ind w:firstLineChars="200" w:firstLine="31680"/>
      </w:pPr>
      <w:r w:rsidRPr="00AA3FB2">
        <w:rPr>
          <w:rFonts w:hint="eastAsia"/>
        </w:rPr>
        <w:t>早熟，风格多变希浓位于卢瓦尔河的南面，布尔盖伊位于卢瓦尔河的北面</w:t>
      </w:r>
      <w:r>
        <w:rPr>
          <w:rFonts w:hint="eastAsia"/>
        </w:rPr>
        <w:t>。</w:t>
      </w:r>
    </w:p>
    <w:p w:rsidR="00324BA7" w:rsidRDefault="00324BA7" w:rsidP="00AA3FB2">
      <w:pPr>
        <w:rPr>
          <w:rFonts w:ascii="宋体"/>
          <w:b/>
        </w:rPr>
      </w:pPr>
    </w:p>
    <w:p w:rsidR="00324BA7" w:rsidRPr="00AA3FB2" w:rsidRDefault="00324BA7" w:rsidP="00AA3FB2">
      <w:pPr>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学高级第二十</w:t>
      </w:r>
      <w:r w:rsidRPr="00AA3FB2">
        <w:rPr>
          <w:rFonts w:hint="eastAsia"/>
          <w:b/>
        </w:rPr>
        <w:t>天</w:t>
      </w:r>
      <w:r w:rsidRPr="00AA3FB2">
        <w:rPr>
          <w:rFonts w:ascii="宋体" w:hAnsi="宋体" w:hint="eastAsia"/>
          <w:b/>
        </w:rPr>
        <w:t>】</w:t>
      </w:r>
    </w:p>
    <w:p w:rsidR="00324BA7" w:rsidRDefault="00324BA7" w:rsidP="00AA3FB2">
      <w:pPr>
        <w:pStyle w:val="NoSpacing"/>
        <w:rPr>
          <w:b/>
        </w:rPr>
      </w:pPr>
      <w:r w:rsidRPr="00AA3FB2">
        <w:rPr>
          <w:rFonts w:hint="eastAsia"/>
          <w:b/>
        </w:rPr>
        <w:t>北罗纳河</w:t>
      </w:r>
    </w:p>
    <w:p w:rsidR="00324BA7" w:rsidRDefault="00324BA7" w:rsidP="0043562A">
      <w:pPr>
        <w:pStyle w:val="NoSpacing"/>
        <w:ind w:firstLineChars="200" w:firstLine="31680"/>
      </w:pPr>
      <w:r w:rsidRPr="00AA3FB2">
        <w:rPr>
          <w:rFonts w:hint="eastAsia"/>
          <w:b/>
        </w:rPr>
        <w:t>气候</w:t>
      </w:r>
      <w:r w:rsidRPr="00AA3FB2">
        <w:rPr>
          <w:rFonts w:hint="eastAsia"/>
        </w:rPr>
        <w:t>：温暖大陆性气候</w:t>
      </w:r>
    </w:p>
    <w:p w:rsidR="00324BA7" w:rsidRDefault="00324BA7" w:rsidP="0043562A">
      <w:pPr>
        <w:pStyle w:val="NoSpacing"/>
        <w:ind w:firstLineChars="200" w:firstLine="31680"/>
      </w:pPr>
      <w:r>
        <w:rPr>
          <w:rFonts w:hint="eastAsia"/>
          <w:b/>
        </w:rPr>
        <w:t>葡萄</w:t>
      </w:r>
      <w:r w:rsidRPr="00AA3FB2">
        <w:rPr>
          <w:rFonts w:hint="eastAsia"/>
          <w:b/>
        </w:rPr>
        <w:t>品种</w:t>
      </w:r>
      <w:r w:rsidRPr="00AA3FB2">
        <w:rPr>
          <w:rFonts w:hint="eastAsia"/>
        </w:rPr>
        <w:t>：西拉、维欧尼</w:t>
      </w:r>
    </w:p>
    <w:p w:rsidR="00324BA7" w:rsidRDefault="00324BA7" w:rsidP="0043562A">
      <w:pPr>
        <w:pStyle w:val="NoSpacing"/>
        <w:ind w:firstLineChars="200" w:firstLine="31680"/>
      </w:pPr>
      <w:r w:rsidRPr="00AA3FB2">
        <w:t>1</w:t>
      </w:r>
      <w:r w:rsidRPr="00AA3FB2">
        <w:rPr>
          <w:rFonts w:hint="eastAsia"/>
        </w:rPr>
        <w:t>、西拉：在北隆河唯一允许种植的红葡萄品种，因为维度和</w:t>
      </w:r>
      <w:r w:rsidRPr="00AA3FB2">
        <w:t>mistral</w:t>
      </w:r>
      <w:r w:rsidRPr="00AA3FB2">
        <w:rPr>
          <w:rFonts w:hint="eastAsia"/>
        </w:rPr>
        <w:t>密史拖拉，最优质的西拉面朝南而且位于山坡上。有一种传统方法是把维欧尼和西拉混合，一方面保存颜色，另一方面增加香气浓度，但现在已经十分少见</w:t>
      </w:r>
    </w:p>
    <w:p w:rsidR="00324BA7" w:rsidRDefault="00324BA7" w:rsidP="0043562A">
      <w:pPr>
        <w:pStyle w:val="NoSpacing"/>
        <w:ind w:firstLineChars="200" w:firstLine="31680"/>
      </w:pPr>
      <w:r w:rsidRPr="00AA3FB2">
        <w:t>2</w:t>
      </w:r>
      <w:r w:rsidRPr="00AA3FB2">
        <w:rPr>
          <w:rFonts w:hint="eastAsia"/>
        </w:rPr>
        <w:t>、维欧尼（</w:t>
      </w:r>
      <w:r w:rsidRPr="00AA3FB2">
        <w:t>Viognier</w:t>
      </w:r>
      <w:r w:rsidRPr="00AA3FB2">
        <w:rPr>
          <w:rFonts w:hint="eastAsia"/>
        </w:rPr>
        <w:t>）酿造的白葡萄酒</w:t>
      </w:r>
      <w:r w:rsidRPr="00AA3FB2">
        <w:t>——</w:t>
      </w:r>
      <w:r w:rsidRPr="00AA3FB2">
        <w:rPr>
          <w:rFonts w:hint="eastAsia"/>
        </w:rPr>
        <w:t>酒体饱满，带有花丛和杏子的芬芳香气和核果的香味。只有在达到很高的糖分成熟度的时候才会形成特有的芳香</w:t>
      </w:r>
    </w:p>
    <w:p w:rsidR="00324BA7" w:rsidRDefault="00324BA7" w:rsidP="0043562A">
      <w:pPr>
        <w:pStyle w:val="NoSpacing"/>
        <w:ind w:firstLineChars="200" w:firstLine="31680"/>
      </w:pPr>
      <w:r w:rsidRPr="00AA3FB2">
        <w:t>3</w:t>
      </w:r>
      <w:r w:rsidRPr="00AA3FB2">
        <w:rPr>
          <w:rFonts w:hint="eastAsia"/>
        </w:rPr>
        <w:t>、玛萨妮（</w:t>
      </w:r>
      <w:r w:rsidRPr="00AA3FB2">
        <w:t>Marsanne</w:t>
      </w:r>
      <w:r w:rsidRPr="00AA3FB2">
        <w:rPr>
          <w:rFonts w:hint="eastAsia"/>
        </w:rPr>
        <w:t>）瑚珊（</w:t>
      </w:r>
      <w:r w:rsidRPr="00AA3FB2">
        <w:t>Roussanne</w:t>
      </w:r>
      <w:r w:rsidRPr="00AA3FB2">
        <w:rPr>
          <w:rFonts w:hint="eastAsia"/>
        </w:rPr>
        <w:t>），通常混凝，</w:t>
      </w:r>
      <w:r w:rsidRPr="00AA3FB2">
        <w:t>Marsanne</w:t>
      </w:r>
      <w:r w:rsidRPr="00AA3FB2">
        <w:rPr>
          <w:rFonts w:hint="eastAsia"/>
        </w:rPr>
        <w:t>提供酒体饱满，</w:t>
      </w:r>
      <w:r w:rsidRPr="00AA3FB2">
        <w:t>Roussanne</w:t>
      </w:r>
      <w:r w:rsidRPr="00AA3FB2">
        <w:rPr>
          <w:rFonts w:hint="eastAsia"/>
        </w:rPr>
        <w:t>提供酸度和芬，适合陈酿产生复杂的榛子香味。</w:t>
      </w:r>
    </w:p>
    <w:p w:rsidR="00324BA7" w:rsidRDefault="00324BA7" w:rsidP="0043562A">
      <w:pPr>
        <w:pStyle w:val="NoSpacing"/>
        <w:ind w:firstLineChars="200" w:firstLine="31680"/>
      </w:pPr>
      <w:r w:rsidRPr="00AA3FB2">
        <w:rPr>
          <w:rFonts w:hint="eastAsia"/>
          <w:b/>
        </w:rPr>
        <w:t>产区</w:t>
      </w:r>
      <w:r w:rsidRPr="00AA3FB2">
        <w:rPr>
          <w:rFonts w:hint="eastAsia"/>
        </w:rPr>
        <w:t>：</w:t>
      </w:r>
    </w:p>
    <w:p w:rsidR="00324BA7" w:rsidRDefault="00324BA7" w:rsidP="0043562A">
      <w:pPr>
        <w:pStyle w:val="NoSpacing"/>
        <w:ind w:firstLineChars="200" w:firstLine="31680"/>
      </w:pPr>
      <w:r w:rsidRPr="00AA3FB2">
        <w:t>1</w:t>
      </w:r>
      <w:r w:rsidRPr="00AA3FB2">
        <w:rPr>
          <w:rFonts w:hint="eastAsia"/>
        </w:rPr>
        <w:t>、罗蒂丘（</w:t>
      </w:r>
      <w:r w:rsidRPr="00AA3FB2">
        <w:t>cote rotie</w:t>
      </w:r>
      <w:r w:rsidRPr="00AA3FB2">
        <w:rPr>
          <w:rFonts w:hint="eastAsia"/>
        </w:rPr>
        <w:t>）仅酿造西拉，最多会加入不超过</w:t>
      </w:r>
      <w:r w:rsidRPr="00AA3FB2">
        <w:t>20%</w:t>
      </w:r>
      <w:r w:rsidRPr="00AA3FB2">
        <w:rPr>
          <w:rFonts w:hint="eastAsia"/>
        </w:rPr>
        <w:t>的维欧尼，最好的带有浓郁的芳香，清新的花香和淡雅的口味。</w:t>
      </w:r>
    </w:p>
    <w:p w:rsidR="00324BA7" w:rsidRDefault="00324BA7" w:rsidP="0043562A">
      <w:pPr>
        <w:pStyle w:val="NoSpacing"/>
        <w:ind w:firstLineChars="200" w:firstLine="31680"/>
      </w:pPr>
      <w:r w:rsidRPr="00AA3FB2">
        <w:t>2</w:t>
      </w:r>
      <w:r w:rsidRPr="00AA3FB2">
        <w:rPr>
          <w:rFonts w:hint="eastAsia"/>
        </w:rPr>
        <w:t>、贡德约（</w:t>
      </w:r>
      <w:r w:rsidRPr="00AA3FB2">
        <w:t>Condrieu</w:t>
      </w:r>
      <w:r w:rsidRPr="00AA3FB2">
        <w:rPr>
          <w:rFonts w:hint="eastAsia"/>
        </w:rPr>
        <w:t>）：格里耶堡是贡德约唯一酿造类似风格的葡萄原级酒庄</w:t>
      </w:r>
    </w:p>
    <w:p w:rsidR="00324BA7" w:rsidRDefault="00324BA7" w:rsidP="0043562A">
      <w:pPr>
        <w:pStyle w:val="NoSpacing"/>
        <w:ind w:firstLineChars="200" w:firstLine="31680"/>
      </w:pPr>
      <w:r w:rsidRPr="00AA3FB2">
        <w:t>3</w:t>
      </w:r>
      <w:r w:rsidRPr="00AA3FB2">
        <w:rPr>
          <w:rFonts w:hint="eastAsia"/>
        </w:rPr>
        <w:t>、圣约瑟夫（</w:t>
      </w:r>
      <w:r w:rsidRPr="00AA3FB2">
        <w:t>Saint-Joseph</w:t>
      </w:r>
      <w:r w:rsidRPr="00AA3FB2">
        <w:rPr>
          <w:rFonts w:hint="eastAsia"/>
        </w:rPr>
        <w:t>）：最好的的酒出自南边涂儿农梯田式葡萄园，和艾米塔基的风格相似，谷底肥沃的土壤酝酿出酒体较轻的葡萄酒</w:t>
      </w:r>
    </w:p>
    <w:p w:rsidR="00324BA7" w:rsidRDefault="00324BA7" w:rsidP="0043562A">
      <w:pPr>
        <w:pStyle w:val="NoSpacing"/>
        <w:ind w:leftChars="200" w:left="31680" w:hangingChars="100" w:firstLine="31680"/>
      </w:pPr>
      <w:r w:rsidRPr="00AA3FB2">
        <w:t>4</w:t>
      </w:r>
      <w:r w:rsidRPr="00AA3FB2">
        <w:rPr>
          <w:rFonts w:hint="eastAsia"/>
        </w:rPr>
        <w:t>、艾米塔基（</w:t>
      </w:r>
      <w:r w:rsidRPr="00AA3FB2">
        <w:t>Hermitage</w:t>
      </w:r>
      <w:r w:rsidRPr="00AA3FB2">
        <w:rPr>
          <w:rFonts w:hint="eastAsia"/>
        </w:rPr>
        <w:t>）：最好的酒用不同的</w:t>
      </w:r>
      <w:r w:rsidRPr="00AA3FB2">
        <w:t>Lieux-dits</w:t>
      </w:r>
      <w:r>
        <w:rPr>
          <w:rFonts w:hint="eastAsia"/>
        </w:rPr>
        <w:t>混酿，通常酿造酒体最饱满的</w:t>
      </w:r>
    </w:p>
    <w:p w:rsidR="00324BA7" w:rsidRPr="00AA3FB2" w:rsidRDefault="00324BA7" w:rsidP="0043562A">
      <w:pPr>
        <w:ind w:firstLineChars="200" w:firstLine="31680"/>
      </w:pPr>
      <w:r w:rsidRPr="00AA3FB2">
        <w:t>5</w:t>
      </w:r>
      <w:r w:rsidRPr="00AA3FB2">
        <w:rPr>
          <w:rFonts w:hint="eastAsia"/>
        </w:rPr>
        <w:t>、克罗兹</w:t>
      </w:r>
      <w:r w:rsidRPr="00AA3FB2">
        <w:t>-</w:t>
      </w:r>
      <w:r w:rsidRPr="00AA3FB2">
        <w:rPr>
          <w:rFonts w:hint="eastAsia"/>
        </w:rPr>
        <w:t>埃米塔日：南部盛产比较清淡的，北部是比较浓郁且复杂以及单宁较高的葡萄园。</w:t>
      </w:r>
    </w:p>
    <w:p w:rsidR="00324BA7" w:rsidRDefault="00324BA7" w:rsidP="0043562A">
      <w:pPr>
        <w:pStyle w:val="NoSpacing"/>
        <w:ind w:firstLineChars="200" w:firstLine="31680"/>
        <w:jc w:val="left"/>
      </w:pPr>
      <w:r w:rsidRPr="00AA3FB2">
        <w:t>6</w:t>
      </w:r>
      <w:r w:rsidRPr="00AA3FB2">
        <w:rPr>
          <w:rFonts w:hint="eastAsia"/>
        </w:rPr>
        <w:t>、科纳（</w:t>
      </w:r>
      <w:r w:rsidRPr="00AA3FB2">
        <w:t>Cornas</w:t>
      </w:r>
      <w:r w:rsidRPr="00AA3FB2">
        <w:rPr>
          <w:rFonts w:hint="eastAsia"/>
        </w:rPr>
        <w:t>）：最靠南，温暖，</w:t>
      </w:r>
      <w:r w:rsidRPr="00AA3FB2">
        <w:t>100%</w:t>
      </w:r>
      <w:r w:rsidRPr="00AA3FB2">
        <w:rPr>
          <w:rFonts w:hint="eastAsia"/>
        </w:rPr>
        <w:t>西拉酿制</w:t>
      </w:r>
    </w:p>
    <w:p w:rsidR="00324BA7" w:rsidRDefault="00324BA7" w:rsidP="00AA3FB2">
      <w:pPr>
        <w:rPr>
          <w:rFonts w:ascii="宋体"/>
          <w:b/>
        </w:rPr>
      </w:pPr>
    </w:p>
    <w:p w:rsidR="00324BA7" w:rsidRPr="00AA3FB2" w:rsidRDefault="00324BA7" w:rsidP="00AA3FB2">
      <w:pPr>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学高级第二十一</w:t>
      </w:r>
      <w:r w:rsidRPr="00AA3FB2">
        <w:rPr>
          <w:rFonts w:hint="eastAsia"/>
          <w:b/>
        </w:rPr>
        <w:t>天</w:t>
      </w:r>
      <w:r w:rsidRPr="00AA3FB2">
        <w:rPr>
          <w:rFonts w:ascii="宋体" w:hAnsi="宋体" w:hint="eastAsia"/>
          <w:b/>
        </w:rPr>
        <w:t>】</w:t>
      </w:r>
    </w:p>
    <w:p w:rsidR="00324BA7" w:rsidRDefault="00324BA7" w:rsidP="00AA3FB2">
      <w:pPr>
        <w:pStyle w:val="NoSpacing"/>
        <w:rPr>
          <w:b/>
        </w:rPr>
      </w:pPr>
      <w:r w:rsidRPr="00AA3FB2">
        <w:rPr>
          <w:rFonts w:hint="eastAsia"/>
          <w:b/>
        </w:rPr>
        <w:t>南罗纳河</w:t>
      </w:r>
    </w:p>
    <w:p w:rsidR="00324BA7" w:rsidRDefault="00324BA7" w:rsidP="0043562A">
      <w:pPr>
        <w:ind w:firstLineChars="200" w:firstLine="31680"/>
        <w:jc w:val="left"/>
      </w:pPr>
      <w:r w:rsidRPr="00AA3FB2">
        <w:rPr>
          <w:rFonts w:hint="eastAsia"/>
          <w:b/>
        </w:rPr>
        <w:t>气候</w:t>
      </w:r>
      <w:r w:rsidRPr="00AA3FB2">
        <w:rPr>
          <w:rFonts w:hint="eastAsia"/>
        </w:rPr>
        <w:t>：</w:t>
      </w:r>
    </w:p>
    <w:p w:rsidR="00324BA7" w:rsidRPr="00AA3FB2" w:rsidRDefault="00324BA7" w:rsidP="0043562A">
      <w:pPr>
        <w:ind w:leftChars="200" w:left="31680"/>
        <w:rPr>
          <w:b/>
        </w:rPr>
      </w:pPr>
      <w:r w:rsidRPr="00B14419">
        <w:rPr>
          <w:rFonts w:hint="eastAsia"/>
        </w:rPr>
        <w:t>多石的土壤有助于提升温度，有利于葡萄的成熟。地中海气候。会受密室拖拉的影响。</w:t>
      </w:r>
      <w:r w:rsidRPr="00AA3FB2">
        <w:rPr>
          <w:rFonts w:hint="eastAsia"/>
          <w:b/>
        </w:rPr>
        <w:t>葡萄品种：</w:t>
      </w:r>
    </w:p>
    <w:p w:rsidR="00324BA7" w:rsidRDefault="00324BA7" w:rsidP="0043562A">
      <w:pPr>
        <w:ind w:leftChars="200" w:left="31680"/>
      </w:pPr>
      <w:r w:rsidRPr="00AA3FB2">
        <w:rPr>
          <w:rFonts w:hint="eastAsia"/>
        </w:rPr>
        <w:t>十几种或者更多的葡萄品种进行混酿</w:t>
      </w:r>
    </w:p>
    <w:p w:rsidR="00324BA7" w:rsidRDefault="00324BA7" w:rsidP="0043562A">
      <w:pPr>
        <w:ind w:firstLineChars="200" w:firstLine="31680"/>
      </w:pPr>
      <w:r w:rsidRPr="00AA3FB2">
        <w:rPr>
          <w:rFonts w:hint="eastAsia"/>
        </w:rPr>
        <w:t>歌海娜（</w:t>
      </w:r>
      <w:r w:rsidRPr="00AA3FB2">
        <w:t>Grenache</w:t>
      </w:r>
      <w:r w:rsidRPr="00AA3FB2">
        <w:rPr>
          <w:rFonts w:hint="eastAsia"/>
        </w:rPr>
        <w:t>）：南隆河种植最广泛的品种，喜热，有浓郁的香料和红色水果的味道，如果炎热的年份有烘烤和果酱的味道</w:t>
      </w:r>
    </w:p>
    <w:p w:rsidR="00324BA7" w:rsidRDefault="00324BA7" w:rsidP="0043562A">
      <w:pPr>
        <w:ind w:firstLineChars="200" w:firstLine="31680"/>
      </w:pPr>
      <w:r w:rsidRPr="00AA3FB2">
        <w:rPr>
          <w:rFonts w:hint="eastAsia"/>
        </w:rPr>
        <w:t>西拉：提供颜色和单宁</w:t>
      </w:r>
    </w:p>
    <w:p w:rsidR="00324BA7" w:rsidRDefault="00324BA7" w:rsidP="0043562A">
      <w:pPr>
        <w:ind w:firstLineChars="200" w:firstLine="31680"/>
      </w:pPr>
      <w:r w:rsidRPr="00AA3FB2">
        <w:rPr>
          <w:rFonts w:hint="eastAsia"/>
        </w:rPr>
        <w:t>穆尔韦德（</w:t>
      </w:r>
      <w:r w:rsidRPr="00AA3FB2">
        <w:t>Mourvedre</w:t>
      </w:r>
      <w:r w:rsidRPr="00AA3FB2">
        <w:rPr>
          <w:rFonts w:hint="eastAsia"/>
        </w:rPr>
        <w:t>）：撒发出浓郁的黑色水果以及野味和野肉的香味</w:t>
      </w:r>
    </w:p>
    <w:p w:rsidR="00324BA7" w:rsidRDefault="00324BA7" w:rsidP="0043562A">
      <w:pPr>
        <w:ind w:firstLineChars="200" w:firstLine="31680"/>
      </w:pPr>
      <w:r w:rsidRPr="00AA3FB2">
        <w:rPr>
          <w:rFonts w:hint="eastAsia"/>
        </w:rPr>
        <w:t>神索（</w:t>
      </w:r>
      <w:r w:rsidRPr="00AA3FB2">
        <w:t>Cinsault</w:t>
      </w:r>
      <w:r w:rsidRPr="00AA3FB2">
        <w:rPr>
          <w:rFonts w:hint="eastAsia"/>
        </w:rPr>
        <w:t>）：红色水果的香味</w:t>
      </w:r>
    </w:p>
    <w:p w:rsidR="00324BA7" w:rsidRPr="00AA3FB2" w:rsidRDefault="00324BA7" w:rsidP="0043562A">
      <w:pPr>
        <w:ind w:firstLineChars="200" w:firstLine="31680"/>
        <w:rPr>
          <w:b/>
        </w:rPr>
      </w:pPr>
      <w:r w:rsidRPr="00AA3FB2">
        <w:rPr>
          <w:rFonts w:hint="eastAsia"/>
          <w:b/>
        </w:rPr>
        <w:t>产区：</w:t>
      </w:r>
    </w:p>
    <w:p w:rsidR="00324BA7" w:rsidRDefault="00324BA7" w:rsidP="0043562A">
      <w:pPr>
        <w:ind w:firstLineChars="200" w:firstLine="31680"/>
      </w:pPr>
      <w:r w:rsidRPr="00AA3FB2">
        <w:t>1</w:t>
      </w:r>
      <w:r w:rsidRPr="00AA3FB2">
        <w:rPr>
          <w:rFonts w:hint="eastAsia"/>
        </w:rPr>
        <w:t>、罗纳河谷：必须遵守对最低酒精度和最高产量更加严格的规定，才有资格适用这个等级。村庄级别的酒必须用自己的村庄的酒。</w:t>
      </w:r>
    </w:p>
    <w:p w:rsidR="00324BA7" w:rsidRDefault="00324BA7" w:rsidP="0043562A">
      <w:pPr>
        <w:ind w:firstLineChars="200" w:firstLine="31680"/>
      </w:pPr>
      <w:r w:rsidRPr="00AA3FB2">
        <w:t>2</w:t>
      </w:r>
      <w:r w:rsidRPr="00AA3FB2">
        <w:rPr>
          <w:rFonts w:hint="eastAsia"/>
        </w:rPr>
        <w:t>、教皇新堡：最大的葡萄园级产区，种植区平坦，一些非常成功的新报葡萄酒是</w:t>
      </w:r>
      <w:r w:rsidRPr="00AA3FB2">
        <w:t>100%</w:t>
      </w:r>
      <w:r w:rsidRPr="00AA3FB2">
        <w:rPr>
          <w:rFonts w:hint="eastAsia"/>
        </w:rPr>
        <w:t>歌海娜酿制，而其他的更多的是靠穆尔韦德</w:t>
      </w:r>
    </w:p>
    <w:p w:rsidR="00324BA7" w:rsidRDefault="00324BA7" w:rsidP="0043562A">
      <w:pPr>
        <w:ind w:firstLineChars="200" w:firstLine="31680"/>
      </w:pPr>
      <w:r w:rsidRPr="00AA3FB2">
        <w:t>3</w:t>
      </w:r>
      <w:r w:rsidRPr="00AA3FB2">
        <w:rPr>
          <w:rFonts w:hint="eastAsia"/>
        </w:rPr>
        <w:t>、塔维尔（</w:t>
      </w:r>
      <w:r w:rsidRPr="00AA3FB2">
        <w:t>Tavel</w:t>
      </w:r>
      <w:r w:rsidRPr="00AA3FB2">
        <w:rPr>
          <w:rFonts w:hint="eastAsia"/>
        </w:rPr>
        <w:t>）和利哈克（</w:t>
      </w:r>
      <w:r w:rsidRPr="00AA3FB2">
        <w:t>lirac</w:t>
      </w:r>
      <w:r w:rsidRPr="00AA3FB2">
        <w:rPr>
          <w:rFonts w:hint="eastAsia"/>
        </w:rPr>
        <w:t>）：葡萄园级别，位于罗纳河西岸，生产桃红，歌海娜和神索酿造</w:t>
      </w:r>
    </w:p>
    <w:p w:rsidR="00324BA7" w:rsidRDefault="00324BA7" w:rsidP="0043562A">
      <w:pPr>
        <w:ind w:firstLineChars="200" w:firstLine="31680"/>
      </w:pPr>
      <w:r w:rsidRPr="00AA3FB2">
        <w:t>4</w:t>
      </w:r>
      <w:r w:rsidRPr="00AA3FB2">
        <w:rPr>
          <w:rFonts w:hint="eastAsia"/>
        </w:rPr>
        <w:t>、吉贡达和瓦格哈：葡萄园级，通常以歌海娜为主，与教皇新堡相似。</w:t>
      </w:r>
    </w:p>
    <w:p w:rsidR="00324BA7" w:rsidRDefault="00324BA7" w:rsidP="00AA3FB2">
      <w:pPr>
        <w:rPr>
          <w:rFonts w:ascii="宋体"/>
          <w:b/>
        </w:rPr>
      </w:pPr>
    </w:p>
    <w:p w:rsidR="00324BA7" w:rsidRPr="00AA3FB2" w:rsidRDefault="00324BA7" w:rsidP="00AA3FB2">
      <w:pPr>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学高级第二十二</w:t>
      </w:r>
      <w:r w:rsidRPr="00AA3FB2">
        <w:rPr>
          <w:rFonts w:hint="eastAsia"/>
          <w:b/>
        </w:rPr>
        <w:t>天</w:t>
      </w:r>
      <w:r w:rsidRPr="00AA3FB2">
        <w:rPr>
          <w:rFonts w:ascii="宋体" w:hAnsi="宋体" w:hint="eastAsia"/>
          <w:b/>
        </w:rPr>
        <w:t>】</w:t>
      </w:r>
    </w:p>
    <w:p w:rsidR="00324BA7" w:rsidRDefault="00324BA7" w:rsidP="00AA3FB2">
      <w:pPr>
        <w:rPr>
          <w:b/>
        </w:rPr>
      </w:pPr>
      <w:r w:rsidRPr="00AA3FB2">
        <w:rPr>
          <w:rFonts w:hint="eastAsia"/>
          <w:b/>
        </w:rPr>
        <w:t>法国南部</w:t>
      </w:r>
    </w:p>
    <w:p w:rsidR="00324BA7" w:rsidRDefault="00324BA7" w:rsidP="0043562A">
      <w:pPr>
        <w:ind w:firstLineChars="200" w:firstLine="31680"/>
      </w:pPr>
      <w:r w:rsidRPr="00AA3FB2">
        <w:rPr>
          <w:rFonts w:hint="eastAsia"/>
          <w:b/>
        </w:rPr>
        <w:t>气候：</w:t>
      </w:r>
      <w:r w:rsidRPr="00AA3FB2">
        <w:rPr>
          <w:rFonts w:hint="eastAsia"/>
        </w:rPr>
        <w:t>地中海气候。干旱是最大的挑战。</w:t>
      </w:r>
    </w:p>
    <w:p w:rsidR="00324BA7" w:rsidRDefault="00324BA7" w:rsidP="0043562A">
      <w:pPr>
        <w:ind w:firstLineChars="200" w:firstLine="31680"/>
        <w:rPr>
          <w:b/>
        </w:rPr>
      </w:pPr>
      <w:r w:rsidRPr="00AA3FB2">
        <w:rPr>
          <w:rFonts w:hint="eastAsia"/>
          <w:b/>
        </w:rPr>
        <w:t>葡萄品种：</w:t>
      </w:r>
    </w:p>
    <w:p w:rsidR="00324BA7" w:rsidRDefault="00324BA7" w:rsidP="0043562A">
      <w:pPr>
        <w:ind w:firstLineChars="200" w:firstLine="31680"/>
      </w:pPr>
      <w:r w:rsidRPr="00AA3FB2">
        <w:t>1</w:t>
      </w:r>
      <w:r w:rsidRPr="00AA3FB2">
        <w:rPr>
          <w:rFonts w:hint="eastAsia"/>
        </w:rPr>
        <w:t>、歌海娜：适合温暖干燥的夏季气候</w:t>
      </w:r>
    </w:p>
    <w:p w:rsidR="00324BA7" w:rsidRDefault="00324BA7" w:rsidP="0043562A">
      <w:pPr>
        <w:ind w:firstLineChars="200" w:firstLine="31680"/>
      </w:pPr>
      <w:r w:rsidRPr="00AA3FB2">
        <w:t>2</w:t>
      </w:r>
      <w:r w:rsidRPr="00AA3FB2">
        <w:rPr>
          <w:rFonts w:hint="eastAsia"/>
        </w:rPr>
        <w:t>、佳丽酿：天然高丹宁高酸，颜色深，有高产能力</w:t>
      </w:r>
    </w:p>
    <w:p w:rsidR="00324BA7" w:rsidRDefault="00324BA7" w:rsidP="0043562A">
      <w:pPr>
        <w:ind w:firstLineChars="200" w:firstLine="31680"/>
      </w:pPr>
      <w:r w:rsidRPr="00AA3FB2">
        <w:t>3</w:t>
      </w:r>
      <w:r w:rsidRPr="00AA3FB2">
        <w:rPr>
          <w:rFonts w:hint="eastAsia"/>
        </w:rPr>
        <w:t>、神索：用于酿造桃红葡萄酒，增加红色水果气味</w:t>
      </w:r>
    </w:p>
    <w:p w:rsidR="00324BA7" w:rsidRDefault="00324BA7" w:rsidP="0043562A">
      <w:pPr>
        <w:ind w:firstLineChars="200" w:firstLine="31680"/>
      </w:pPr>
      <w:r w:rsidRPr="00AA3FB2">
        <w:t>4</w:t>
      </w:r>
      <w:r w:rsidRPr="00AA3FB2">
        <w:rPr>
          <w:rFonts w:hint="eastAsia"/>
        </w:rPr>
        <w:t>、穆尔韦德：喜暖</w:t>
      </w:r>
    </w:p>
    <w:p w:rsidR="00324BA7" w:rsidRDefault="00324BA7" w:rsidP="0043562A">
      <w:pPr>
        <w:ind w:firstLineChars="200" w:firstLine="31680"/>
      </w:pPr>
      <w:r w:rsidRPr="00AA3FB2">
        <w:t>5</w:t>
      </w:r>
      <w:r w:rsidRPr="00AA3FB2">
        <w:rPr>
          <w:rFonts w:hint="eastAsia"/>
        </w:rPr>
        <w:t>、霞多丽、长相思：用于酿造</w:t>
      </w:r>
      <w:r w:rsidRPr="00AA3FB2">
        <w:t>IGP</w:t>
      </w:r>
    </w:p>
    <w:p w:rsidR="00324BA7" w:rsidRDefault="00324BA7" w:rsidP="0043562A">
      <w:pPr>
        <w:ind w:firstLineChars="200" w:firstLine="31680"/>
      </w:pPr>
      <w:r w:rsidRPr="00AA3FB2">
        <w:t>6</w:t>
      </w:r>
      <w:r w:rsidRPr="00AA3FB2">
        <w:rPr>
          <w:rFonts w:hint="eastAsia"/>
        </w:rPr>
        <w:t>、维欧尼：种植量不多</w:t>
      </w:r>
    </w:p>
    <w:p w:rsidR="00324BA7" w:rsidRDefault="00324BA7" w:rsidP="0043562A">
      <w:pPr>
        <w:ind w:firstLineChars="200" w:firstLine="31680"/>
      </w:pPr>
      <w:r w:rsidRPr="00AA3FB2">
        <w:t>7</w:t>
      </w:r>
      <w:r w:rsidRPr="00AA3FB2">
        <w:rPr>
          <w:rFonts w:hint="eastAsia"/>
        </w:rPr>
        <w:t>、麝香：</w:t>
      </w:r>
      <w:r w:rsidRPr="00AA3FB2">
        <w:t>Muscat</w:t>
      </w:r>
      <w:r w:rsidRPr="00AA3FB2">
        <w:rPr>
          <w:rFonts w:hint="eastAsia"/>
        </w:rPr>
        <w:t>：用于酿造甜型加强葡萄酒</w:t>
      </w:r>
    </w:p>
    <w:p w:rsidR="00324BA7" w:rsidRDefault="00324BA7" w:rsidP="0043562A">
      <w:pPr>
        <w:ind w:firstLineChars="200" w:firstLine="31680"/>
      </w:pPr>
      <w:r w:rsidRPr="00AA3FB2">
        <w:t>8</w:t>
      </w:r>
      <w:r w:rsidRPr="00AA3FB2">
        <w:rPr>
          <w:rFonts w:hint="eastAsia"/>
        </w:rPr>
        <w:t>、很多当地的白葡萄酒品种：匹格普勒是最有名的，清新爽口，酸度高，带有绿色水果和柑橘水果风味。</w:t>
      </w:r>
    </w:p>
    <w:p w:rsidR="00324BA7" w:rsidRDefault="00324BA7" w:rsidP="0043562A">
      <w:pPr>
        <w:ind w:firstLineChars="200" w:firstLine="31680"/>
      </w:pPr>
      <w:r w:rsidRPr="00AA3FB2">
        <w:rPr>
          <w:rFonts w:hint="eastAsia"/>
          <w:b/>
        </w:rPr>
        <w:t>法定产区：</w:t>
      </w:r>
    </w:p>
    <w:p w:rsidR="00324BA7" w:rsidRDefault="00324BA7" w:rsidP="0043562A">
      <w:pPr>
        <w:ind w:firstLineChars="200" w:firstLine="31680"/>
      </w:pPr>
      <w:r w:rsidRPr="00AA3FB2">
        <w:rPr>
          <w:rFonts w:hint="eastAsia"/>
        </w:rPr>
        <w:t>朗格多克属于一般产区，最好的子产区可以加上自己的名字</w:t>
      </w:r>
    </w:p>
    <w:p w:rsidR="00324BA7" w:rsidRDefault="00324BA7" w:rsidP="0043562A">
      <w:pPr>
        <w:ind w:firstLineChars="200" w:firstLine="31680"/>
      </w:pPr>
      <w:r w:rsidRPr="00AA3FB2">
        <w:rPr>
          <w:rFonts w:hint="eastAsia"/>
        </w:rPr>
        <w:t>鲁西荣丘：比朗格多克的其他地区更为崎岖。</w:t>
      </w:r>
    </w:p>
    <w:p w:rsidR="00324BA7" w:rsidRDefault="00324BA7" w:rsidP="0043562A">
      <w:pPr>
        <w:ind w:firstLineChars="200" w:firstLine="31680"/>
      </w:pPr>
      <w:r w:rsidRPr="00AA3FB2">
        <w:t>IGP</w:t>
      </w:r>
      <w:r w:rsidRPr="00AA3FB2">
        <w:rPr>
          <w:rFonts w:hint="eastAsia"/>
        </w:rPr>
        <w:t>：大多数葡萄酒以</w:t>
      </w:r>
      <w:r w:rsidRPr="00AA3FB2">
        <w:t>Pay d</w:t>
      </w:r>
      <w:r w:rsidRPr="00AA3FB2">
        <w:rPr>
          <w:rFonts w:hint="eastAsia"/>
        </w:rPr>
        <w:t>‘</w:t>
      </w:r>
      <w:r w:rsidRPr="00AA3FB2">
        <w:t>Oc</w:t>
      </w:r>
      <w:r w:rsidRPr="00AA3FB2">
        <w:rPr>
          <w:rFonts w:hint="eastAsia"/>
        </w:rPr>
        <w:t>这一地区级的名称来销售。这里温暖阳光充足的气候有成熟的果味浓郁。</w:t>
      </w:r>
    </w:p>
    <w:p w:rsidR="00324BA7" w:rsidRDefault="00324BA7" w:rsidP="0043562A">
      <w:pPr>
        <w:ind w:firstLineChars="200" w:firstLine="31680"/>
      </w:pPr>
      <w:r w:rsidRPr="00AA3FB2">
        <w:rPr>
          <w:rFonts w:hint="eastAsia"/>
        </w:rPr>
        <w:t>普罗旺斯：山丘挡住了密室拖拉的北风，绝大多数是桃红，颜色非常淡，就提请，有淡淡的西柚和红色水果的香味。</w:t>
      </w:r>
    </w:p>
    <w:p w:rsidR="00324BA7" w:rsidRDefault="00324BA7" w:rsidP="00AA3FB2"/>
    <w:p w:rsidR="00324BA7" w:rsidRPr="00AA3FB2" w:rsidRDefault="00324BA7" w:rsidP="00AA3FB2">
      <w:pPr>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学高级第二十三</w:t>
      </w:r>
      <w:r w:rsidRPr="00AA3FB2">
        <w:rPr>
          <w:rFonts w:hint="eastAsia"/>
          <w:b/>
        </w:rPr>
        <w:t>天</w:t>
      </w:r>
      <w:r w:rsidRPr="00AA3FB2">
        <w:rPr>
          <w:rFonts w:ascii="宋体" w:hAnsi="宋体" w:hint="eastAsia"/>
          <w:b/>
        </w:rPr>
        <w:t>】</w:t>
      </w:r>
    </w:p>
    <w:p w:rsidR="00324BA7" w:rsidRDefault="00324BA7" w:rsidP="00AA3FB2">
      <w:pPr>
        <w:rPr>
          <w:b/>
        </w:rPr>
      </w:pPr>
      <w:r w:rsidRPr="00AA3FB2">
        <w:rPr>
          <w:rFonts w:hint="eastAsia"/>
          <w:b/>
        </w:rPr>
        <w:t>德国</w:t>
      </w:r>
    </w:p>
    <w:p w:rsidR="00324BA7" w:rsidRDefault="00324BA7" w:rsidP="00AA3FB2">
      <w:pPr>
        <w:rPr>
          <w:b/>
        </w:rPr>
      </w:pPr>
      <w:r>
        <w:rPr>
          <w:rFonts w:hint="eastAsia"/>
          <w:b/>
        </w:rPr>
        <w:t>气候与栽培</w:t>
      </w:r>
    </w:p>
    <w:p w:rsidR="00324BA7" w:rsidRDefault="00324BA7" w:rsidP="0043562A">
      <w:pPr>
        <w:ind w:firstLineChars="200" w:firstLine="31680"/>
      </w:pPr>
      <w:r w:rsidRPr="00AA3FB2">
        <w:rPr>
          <w:rFonts w:hint="eastAsia"/>
        </w:rPr>
        <w:t>德国的大多数葡萄酒产区属于凉爽的大陆性气候，较长的凉爽成熟期使葡萄有充足时间达到糖分成熟度，同时又能保持酸度。如果有恰当的气候条件，就能够形成贵腐菌，而且德国的各个产区都能酿造受贵腐菌侵染的甜葡萄酒。最好的葡萄园坐落在陡峭且往往是多石的朝南山坡上，能够吸收到最多的热量和阳光。</w:t>
      </w:r>
    </w:p>
    <w:p w:rsidR="00324BA7" w:rsidRDefault="00324BA7" w:rsidP="00AA3FB2">
      <w:pPr>
        <w:rPr>
          <w:b/>
        </w:rPr>
      </w:pPr>
      <w:r w:rsidRPr="00AA3FB2">
        <w:rPr>
          <w:rFonts w:hint="eastAsia"/>
          <w:b/>
        </w:rPr>
        <w:t>葡萄品种与葡萄酒风格</w:t>
      </w:r>
    </w:p>
    <w:p w:rsidR="00324BA7" w:rsidRDefault="00324BA7" w:rsidP="0043562A">
      <w:pPr>
        <w:ind w:firstLineChars="200" w:firstLine="31680"/>
      </w:pPr>
      <w:r w:rsidRPr="00AA3FB2">
        <w:rPr>
          <w:rFonts w:hint="eastAsia"/>
        </w:rPr>
        <w:t>雷司令是德国最为广泛种植的葡萄品种，其风味有淡雅的芳香，也有浓郁的桃子果香。葡萄酒的类型从极干到极甜不等。大概分为以下几类：珍藏葡萄酒、晚采收葡萄酒、精选葡萄酒、果粒精选葡萄酒和贵腐果粒精选葡萄酒、冰葡萄酒。大家可以仔细看一下相关的介绍，区分一下这几种葡萄酒的特点。</w:t>
      </w:r>
    </w:p>
    <w:p w:rsidR="00324BA7" w:rsidRPr="00AA3FB2" w:rsidRDefault="00324BA7" w:rsidP="0043562A">
      <w:pPr>
        <w:ind w:firstLineChars="200" w:firstLine="31680"/>
      </w:pPr>
      <w:r w:rsidRPr="00AA3FB2">
        <w:rPr>
          <w:rFonts w:hint="eastAsia"/>
        </w:rPr>
        <w:t>雷司令很容易受贵腐侵染，贵腐菌能集中浓缩雷司令的糖分和酸度，使其用于酿造理想的甘美芬芳的甜酒。极高的酸度和浓郁的水果味有助于许多雷司令葡萄酒在瓶中陈酿，并增添蜂蜜和烘烤的风味。烟熏味有时会出现在陈年的雷司令葡萄酒中。新橡木几乎从未被使用过。</w:t>
      </w:r>
    </w:p>
    <w:p w:rsidR="00324BA7" w:rsidRDefault="00324BA7" w:rsidP="0043562A">
      <w:pPr>
        <w:ind w:firstLineChars="200" w:firstLine="31680"/>
      </w:pPr>
      <w:r w:rsidRPr="00AA3FB2">
        <w:rPr>
          <w:rFonts w:hint="eastAsia"/>
        </w:rPr>
        <w:t>除了雷司令以外，德国的其他品种也在渐渐的崭露头角，其他的白葡萄品种有</w:t>
      </w:r>
      <w:r w:rsidRPr="00AA3FB2">
        <w:t>Rivaner</w:t>
      </w:r>
      <w:r w:rsidRPr="00AA3FB2">
        <w:rPr>
          <w:rFonts w:hint="eastAsia"/>
        </w:rPr>
        <w:t>、</w:t>
      </w:r>
      <w:r w:rsidRPr="00AA3FB2">
        <w:t>Silvaner</w:t>
      </w:r>
      <w:r w:rsidRPr="00AA3FB2">
        <w:rPr>
          <w:rFonts w:hint="eastAsia"/>
        </w:rPr>
        <w:t>、</w:t>
      </w:r>
      <w:r w:rsidRPr="00AA3FB2">
        <w:t>Pinot Gris</w:t>
      </w:r>
      <w:r w:rsidRPr="00AA3FB2">
        <w:rPr>
          <w:rFonts w:hint="eastAsia"/>
        </w:rPr>
        <w:t>和</w:t>
      </w:r>
      <w:r w:rsidRPr="00AA3FB2">
        <w:t>Pinot Blanc.</w:t>
      </w:r>
      <w:r w:rsidRPr="00AA3FB2">
        <w:rPr>
          <w:rFonts w:hint="eastAsia"/>
        </w:rPr>
        <w:t>红葡萄品种有</w:t>
      </w:r>
      <w:r w:rsidRPr="00AA3FB2">
        <w:t>Pinot Noir</w:t>
      </w:r>
      <w:r w:rsidRPr="00AA3FB2">
        <w:rPr>
          <w:rFonts w:hint="eastAsia"/>
        </w:rPr>
        <w:t>（黑皮诺是德国重质量居第三位的葡萄品种）、</w:t>
      </w:r>
      <w:r w:rsidRPr="00AA3FB2">
        <w:t>Dornfeder.</w:t>
      </w:r>
    </w:p>
    <w:p w:rsidR="00324BA7" w:rsidRDefault="00324BA7" w:rsidP="00AA3FB2">
      <w:pPr>
        <w:rPr>
          <w:b/>
        </w:rPr>
      </w:pPr>
      <w:r w:rsidRPr="00AA3FB2">
        <w:rPr>
          <w:rFonts w:hint="eastAsia"/>
          <w:b/>
        </w:rPr>
        <w:t>葡萄酒产区</w:t>
      </w:r>
    </w:p>
    <w:p w:rsidR="00324BA7" w:rsidRDefault="00324BA7" w:rsidP="0043562A">
      <w:pPr>
        <w:ind w:firstLineChars="200" w:firstLine="31680"/>
      </w:pPr>
      <w:r w:rsidRPr="00AA3FB2">
        <w:rPr>
          <w:rFonts w:hint="eastAsia"/>
        </w:rPr>
        <w:t>在德国的葡萄酒产区主要有以下几个：摩泽尔</w:t>
      </w:r>
      <w:r w:rsidRPr="00AA3FB2">
        <w:t>Mosel</w:t>
      </w:r>
      <w:r w:rsidRPr="00AA3FB2">
        <w:rPr>
          <w:rFonts w:hint="eastAsia"/>
        </w:rPr>
        <w:t>、纳厄</w:t>
      </w:r>
      <w:r w:rsidRPr="00AA3FB2">
        <w:t>Nahe</w:t>
      </w:r>
      <w:r w:rsidRPr="00AA3FB2">
        <w:rPr>
          <w:rFonts w:hint="eastAsia"/>
        </w:rPr>
        <w:t>、莱茵高</w:t>
      </w:r>
      <w:r w:rsidRPr="00AA3FB2">
        <w:t>Rheingau</w:t>
      </w:r>
      <w:r w:rsidRPr="00AA3FB2">
        <w:rPr>
          <w:rFonts w:hint="eastAsia"/>
        </w:rPr>
        <w:t>、莱茵黑森</w:t>
      </w:r>
      <w:r w:rsidRPr="00AA3FB2">
        <w:t>Rheinhessen</w:t>
      </w:r>
      <w:r w:rsidRPr="00AA3FB2">
        <w:rPr>
          <w:rFonts w:hint="eastAsia"/>
        </w:rPr>
        <w:t>、普法尔茨</w:t>
      </w:r>
      <w:r w:rsidRPr="00AA3FB2">
        <w:t>Pfalz</w:t>
      </w:r>
      <w:r w:rsidRPr="00AA3FB2">
        <w:rPr>
          <w:rFonts w:hint="eastAsia"/>
        </w:rPr>
        <w:t>、巴登</w:t>
      </w:r>
      <w:r w:rsidRPr="00AA3FB2">
        <w:t>Baden</w:t>
      </w:r>
      <w:r w:rsidRPr="00AA3FB2">
        <w:rPr>
          <w:rFonts w:hint="eastAsia"/>
        </w:rPr>
        <w:t>、弗兰肯</w:t>
      </w:r>
      <w:r w:rsidRPr="00AA3FB2">
        <w:t>Franken</w:t>
      </w:r>
      <w:r w:rsidRPr="00AA3FB2">
        <w:rPr>
          <w:rFonts w:hint="eastAsia"/>
        </w:rPr>
        <w:t>，每个产区都有各自特有的特色，所以需要大家逐一研究和学习，区分出雷司令在不同产区的各种出色表现</w:t>
      </w:r>
      <w:r>
        <w:rPr>
          <w:rFonts w:hint="eastAsia"/>
        </w:rPr>
        <w:t>。</w:t>
      </w:r>
    </w:p>
    <w:p w:rsidR="00324BA7" w:rsidRDefault="00324BA7" w:rsidP="00AA3FB2"/>
    <w:p w:rsidR="00324BA7" w:rsidRPr="00AA3FB2" w:rsidRDefault="00324BA7" w:rsidP="00AA3FB2">
      <w:pPr>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学高级第二十四</w:t>
      </w:r>
      <w:r w:rsidRPr="00AA3FB2">
        <w:rPr>
          <w:rFonts w:hint="eastAsia"/>
          <w:b/>
        </w:rPr>
        <w:t>天</w:t>
      </w:r>
      <w:r w:rsidRPr="00AA3FB2">
        <w:rPr>
          <w:rFonts w:ascii="宋体" w:hAnsi="宋体" w:hint="eastAsia"/>
          <w:b/>
        </w:rPr>
        <w:t>】</w:t>
      </w:r>
    </w:p>
    <w:p w:rsidR="00324BA7" w:rsidRDefault="00324BA7" w:rsidP="00AA3FB2">
      <w:pPr>
        <w:rPr>
          <w:b/>
        </w:rPr>
      </w:pPr>
      <w:r w:rsidRPr="00AA3FB2">
        <w:rPr>
          <w:rFonts w:hint="eastAsia"/>
          <w:b/>
        </w:rPr>
        <w:t>德国的葡萄酒法规及酒标</w:t>
      </w:r>
    </w:p>
    <w:p w:rsidR="00324BA7" w:rsidRDefault="00324BA7" w:rsidP="0043562A">
      <w:pPr>
        <w:ind w:firstLineChars="200" w:firstLine="31680"/>
      </w:pPr>
      <w:r w:rsidRPr="00AA3FB2">
        <w:rPr>
          <w:rFonts w:hint="eastAsia"/>
        </w:rPr>
        <w:t>德国酿造的葡萄酒绝大多数使用原产地保护标签（</w:t>
      </w:r>
      <w:r w:rsidRPr="00AA3FB2">
        <w:t>PDO</w:t>
      </w:r>
      <w:r w:rsidRPr="00AA3FB2">
        <w:rPr>
          <w:rFonts w:hint="eastAsia"/>
        </w:rPr>
        <w:t>）</w:t>
      </w:r>
      <w:r w:rsidRPr="00AA3FB2">
        <w:t>,</w:t>
      </w:r>
      <w:r w:rsidRPr="00AA3FB2">
        <w:rPr>
          <w:rFonts w:hint="eastAsia"/>
        </w:rPr>
        <w:t>也有一些带地理标志保护标签的葡萄酒，但使用“地区餐酒”来标注。不具有地理标志标签的葡萄酒仅标为德国葡萄酒。</w:t>
      </w:r>
    </w:p>
    <w:p w:rsidR="00324BA7" w:rsidRDefault="00324BA7" w:rsidP="0043562A">
      <w:pPr>
        <w:ind w:firstLineChars="200" w:firstLine="31680"/>
      </w:pPr>
      <w:r w:rsidRPr="00AA3FB2">
        <w:t>PDO</w:t>
      </w:r>
      <w:r w:rsidRPr="00AA3FB2">
        <w:rPr>
          <w:rFonts w:hint="eastAsia"/>
        </w:rPr>
        <w:t>葡萄酒有</w:t>
      </w:r>
      <w:r w:rsidRPr="00AA3FB2">
        <w:t>13</w:t>
      </w:r>
      <w:r w:rsidRPr="00AA3FB2">
        <w:rPr>
          <w:rFonts w:hint="eastAsia"/>
        </w:rPr>
        <w:t>个法定产区，葡萄酒通常用品种标注，并且按采收时的最低糖分含量来划分等级。该体系中有两个基本等级：优质葡萄酒和高级优质葡萄酒。每个特级优质等级可以按不同的甜度等级酿造。</w:t>
      </w:r>
    </w:p>
    <w:p w:rsidR="00324BA7" w:rsidRDefault="00324BA7" w:rsidP="0043562A">
      <w:pPr>
        <w:ind w:firstLineChars="200" w:firstLine="31680"/>
      </w:pPr>
      <w:r w:rsidRPr="00AA3FB2">
        <w:rPr>
          <w:rFonts w:hint="eastAsia"/>
        </w:rPr>
        <w:t>葡萄酒酒标：所有的</w:t>
      </w:r>
      <w:r w:rsidRPr="00AA3FB2">
        <w:t>PDO</w:t>
      </w:r>
      <w:r w:rsidRPr="00AA3FB2">
        <w:rPr>
          <w:rFonts w:hint="eastAsia"/>
        </w:rPr>
        <w:t>葡萄酒都必须仅源自一个产区，并且产区的名称必须出现在酒标上。甜度：可以将干型葡萄酒标注为</w:t>
      </w:r>
      <w:r w:rsidRPr="00AA3FB2">
        <w:t>trocken,</w:t>
      </w:r>
      <w:r w:rsidRPr="00AA3FB2">
        <w:rPr>
          <w:rFonts w:hint="eastAsia"/>
        </w:rPr>
        <w:t>将近乎干性或半干型标注为</w:t>
      </w:r>
      <w:r w:rsidRPr="00AA3FB2">
        <w:t>halbtrocken.</w:t>
      </w:r>
      <w:r w:rsidRPr="00AA3FB2">
        <w:rPr>
          <w:rFonts w:hint="eastAsia"/>
        </w:rPr>
        <w:t>葡萄酒的地理位置通常会在德国的葡萄酒酒标上注明。村庄的名称写在前面，接下来是葡萄园的名称</w:t>
      </w:r>
    </w:p>
    <w:p w:rsidR="00324BA7" w:rsidRDefault="00324BA7" w:rsidP="0043562A">
      <w:pPr>
        <w:ind w:firstLineChars="200" w:firstLine="31680"/>
      </w:pPr>
      <w:r w:rsidRPr="00AA3FB2">
        <w:rPr>
          <w:rFonts w:hint="eastAsia"/>
        </w:rPr>
        <w:t>质量标志：没有法律规定的、可用来表示葡萄酒质量等级的酒标术语，这一点在某种程度上已由德国特优葡萄酒酒庄协会（</w:t>
      </w:r>
      <w:r w:rsidRPr="00AA3FB2">
        <w:t>VDP</w:t>
      </w:r>
      <w:r w:rsidRPr="00AA3FB2">
        <w:rPr>
          <w:rFonts w:hint="eastAsia"/>
        </w:rPr>
        <w:t>）解决。分级信息通常仅见于会员酒庄用最好的葡萄园的葡萄酿造的干型高级葡萄酒的酒标上，这类干型葡萄酒被称为“顶级葡萄园干葡萄酒”，用缩写字母</w:t>
      </w:r>
      <w:r w:rsidRPr="00AA3FB2">
        <w:t>GG</w:t>
      </w:r>
      <w:r w:rsidRPr="00AA3FB2">
        <w:rPr>
          <w:rFonts w:hint="eastAsia"/>
        </w:rPr>
        <w:t>表示。尽管</w:t>
      </w:r>
      <w:r w:rsidRPr="00AA3FB2">
        <w:t>GG</w:t>
      </w:r>
      <w:r w:rsidRPr="00AA3FB2">
        <w:rPr>
          <w:rFonts w:hint="eastAsia"/>
        </w:rPr>
        <w:t>是</w:t>
      </w:r>
      <w:r w:rsidRPr="00AA3FB2">
        <w:t>VDP</w:t>
      </w:r>
      <w:r w:rsidRPr="00AA3FB2">
        <w:rPr>
          <w:rFonts w:hint="eastAsia"/>
        </w:rPr>
        <w:t>的商标，并非德国葡萄酒法规的一部分，但这类葡萄酒被认为是德国酿造的最好的干型葡萄酒。</w:t>
      </w:r>
    </w:p>
    <w:p w:rsidR="00324BA7" w:rsidRDefault="00324BA7" w:rsidP="0043562A">
      <w:pPr>
        <w:ind w:firstLineChars="200" w:firstLine="31680"/>
        <w:jc w:val="center"/>
      </w:pPr>
    </w:p>
    <w:p w:rsidR="00324BA7" w:rsidRDefault="00324BA7" w:rsidP="0043562A">
      <w:pPr>
        <w:ind w:firstLineChars="200" w:firstLine="31680"/>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0" o:spid="_x0000_i1025" type="#_x0000_t75" alt="2056514254.jpg" style="width:243pt;height:131.25pt;visibility:visible">
            <v:imagedata r:id="rId7" o:title=""/>
          </v:shape>
        </w:pict>
      </w:r>
    </w:p>
    <w:p w:rsidR="00324BA7" w:rsidRDefault="00324BA7" w:rsidP="0043562A">
      <w:pPr>
        <w:ind w:firstLineChars="200" w:firstLine="31680"/>
        <w:jc w:val="left"/>
      </w:pPr>
    </w:p>
    <w:p w:rsidR="00324BA7" w:rsidRPr="00AA3FB2" w:rsidRDefault="00324BA7" w:rsidP="00A6274B">
      <w:pPr>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学高级第二十五</w:t>
      </w:r>
      <w:r w:rsidRPr="00AA3FB2">
        <w:rPr>
          <w:rFonts w:hint="eastAsia"/>
          <w:b/>
        </w:rPr>
        <w:t>天</w:t>
      </w:r>
      <w:r w:rsidRPr="00AA3FB2">
        <w:rPr>
          <w:rFonts w:ascii="宋体" w:hAnsi="宋体" w:hint="eastAsia"/>
          <w:b/>
        </w:rPr>
        <w:t>】</w:t>
      </w:r>
    </w:p>
    <w:p w:rsidR="00324BA7" w:rsidRDefault="00324BA7" w:rsidP="00A6274B">
      <w:pPr>
        <w:jc w:val="left"/>
      </w:pPr>
      <w:r>
        <w:rPr>
          <w:rFonts w:hint="eastAsia"/>
        </w:rPr>
        <w:t>奥地利</w:t>
      </w:r>
    </w:p>
    <w:p w:rsidR="00324BA7" w:rsidRDefault="00324BA7" w:rsidP="00A6274B">
      <w:pPr>
        <w:jc w:val="left"/>
      </w:pPr>
      <w:r>
        <w:rPr>
          <w:rFonts w:hint="eastAsia"/>
        </w:rPr>
        <w:t>气候：凉爽的大陆性气候，天气变化较小。</w:t>
      </w:r>
    </w:p>
    <w:p w:rsidR="00324BA7" w:rsidRDefault="00324BA7" w:rsidP="00A6274B">
      <w:pPr>
        <w:jc w:val="left"/>
      </w:pPr>
      <w:r>
        <w:rPr>
          <w:rFonts w:hint="eastAsia"/>
        </w:rPr>
        <w:t>葡萄品种</w:t>
      </w:r>
    </w:p>
    <w:p w:rsidR="00324BA7" w:rsidRDefault="00324BA7" w:rsidP="00A6274B">
      <w:pPr>
        <w:jc w:val="left"/>
      </w:pPr>
      <w:r>
        <w:rPr>
          <w:rFonts w:hint="eastAsia"/>
        </w:rPr>
        <w:t>白葡萄品种：</w:t>
      </w:r>
    </w:p>
    <w:p w:rsidR="00324BA7" w:rsidRDefault="00324BA7" w:rsidP="00A6274B">
      <w:pPr>
        <w:jc w:val="left"/>
      </w:pPr>
      <w:r>
        <w:t>1.</w:t>
      </w:r>
      <w:r>
        <w:rPr>
          <w:rFonts w:hint="eastAsia"/>
        </w:rPr>
        <w:t>绿维特利纳（年轻时往往带有柑橘类水果或核果的香味，有时会有白胡椒味。随着成熟会有蜂蜜和烤面包的多层次味道）</w:t>
      </w:r>
    </w:p>
    <w:p w:rsidR="00324BA7" w:rsidRDefault="00324BA7" w:rsidP="00A6274B">
      <w:pPr>
        <w:jc w:val="left"/>
      </w:pPr>
      <w:r>
        <w:t xml:space="preserve"> 2. </w:t>
      </w:r>
      <w:r>
        <w:rPr>
          <w:rFonts w:hint="eastAsia"/>
        </w:rPr>
        <w:t>威尔士雷司令（不是雷司令）可酿成干型，带有柑橘类水果香气，酸度高。易受贵腐菌侵染也可酿成甜型酒。</w:t>
      </w:r>
    </w:p>
    <w:p w:rsidR="00324BA7" w:rsidRDefault="00324BA7" w:rsidP="00A6274B">
      <w:pPr>
        <w:jc w:val="left"/>
      </w:pPr>
      <w:r>
        <w:t xml:space="preserve">3. </w:t>
      </w:r>
      <w:r>
        <w:rPr>
          <w:rFonts w:hint="eastAsia"/>
        </w:rPr>
        <w:t>雷司令（最好的往往出自瓦豪，坎普谷和克雷姆斯谷）通常为干型，酒体中等到饱满，带有成熟桃子果香。其他葡萄品种：霞多丽，米勒</w:t>
      </w:r>
      <w:r>
        <w:t>-</w:t>
      </w:r>
      <w:r>
        <w:rPr>
          <w:rFonts w:hint="eastAsia"/>
        </w:rPr>
        <w:t>土高，长相思</w:t>
      </w:r>
    </w:p>
    <w:p w:rsidR="00324BA7" w:rsidRDefault="00324BA7" w:rsidP="00A6274B">
      <w:pPr>
        <w:jc w:val="left"/>
      </w:pPr>
      <w:r>
        <w:rPr>
          <w:rFonts w:hint="eastAsia"/>
        </w:rPr>
        <w:t>红葡萄品种：</w:t>
      </w:r>
    </w:p>
    <w:p w:rsidR="00324BA7" w:rsidRDefault="00324BA7" w:rsidP="00A6274B">
      <w:pPr>
        <w:jc w:val="left"/>
      </w:pPr>
      <w:r>
        <w:t>1.</w:t>
      </w:r>
      <w:r>
        <w:rPr>
          <w:rFonts w:hint="eastAsia"/>
        </w:rPr>
        <w:t>茨威格（颜色深，单宁柔和，带有树莓果味）</w:t>
      </w:r>
    </w:p>
    <w:p w:rsidR="00324BA7" w:rsidRDefault="00324BA7" w:rsidP="00A6274B">
      <w:pPr>
        <w:jc w:val="left"/>
      </w:pPr>
      <w:r>
        <w:t>2.</w:t>
      </w:r>
      <w:r>
        <w:rPr>
          <w:rFonts w:hint="eastAsia"/>
        </w:rPr>
        <w:t>蓝弗兰克（中等单宁，酸度高，带有胡椒，酸樱桃果味）</w:t>
      </w:r>
    </w:p>
    <w:p w:rsidR="00324BA7" w:rsidRDefault="00324BA7" w:rsidP="00A6274B">
      <w:pPr>
        <w:jc w:val="left"/>
      </w:pPr>
      <w:r>
        <w:t>3.</w:t>
      </w:r>
      <w:r>
        <w:rPr>
          <w:rFonts w:hint="eastAsia"/>
        </w:rPr>
        <w:t>圣罗兰（当地葡萄品种，与黑皮诺相似，一般经橡木桶熟化）</w:t>
      </w:r>
    </w:p>
    <w:p w:rsidR="00324BA7" w:rsidRDefault="00324BA7" w:rsidP="00A6274B">
      <w:pPr>
        <w:jc w:val="left"/>
      </w:pPr>
      <w:r>
        <w:rPr>
          <w:rFonts w:hint="eastAsia"/>
        </w:rPr>
        <w:t>产区及葡萄酒</w:t>
      </w:r>
    </w:p>
    <w:p w:rsidR="00324BA7" w:rsidRDefault="00324BA7" w:rsidP="00A6274B">
      <w:pPr>
        <w:jc w:val="left"/>
      </w:pPr>
      <w:r>
        <w:t>PDO</w:t>
      </w:r>
      <w:r>
        <w:rPr>
          <w:rFonts w:hint="eastAsia"/>
        </w:rPr>
        <w:t>分为四个州：下奥地利州，布尔根兰州，施泰尔马克州和维也纳州。</w:t>
      </w:r>
    </w:p>
    <w:p w:rsidR="00324BA7" w:rsidRDefault="00324BA7" w:rsidP="00A6274B">
      <w:pPr>
        <w:jc w:val="left"/>
      </w:pPr>
      <w:r>
        <w:rPr>
          <w:rFonts w:hint="eastAsia"/>
        </w:rPr>
        <w:t>下奥地利州：产量和出口最大。葡萄园主要坐落在多瑙河两岸。一共八个子产区。</w:t>
      </w:r>
    </w:p>
    <w:p w:rsidR="00324BA7" w:rsidRDefault="00324BA7" w:rsidP="00A6274B">
      <w:pPr>
        <w:jc w:val="left"/>
      </w:pPr>
      <w:r>
        <w:t>1.</w:t>
      </w:r>
      <w:r>
        <w:rPr>
          <w:rFonts w:hint="eastAsia"/>
        </w:rPr>
        <w:t>瓦豪以优质干型绿维特利纳和雷司令葡萄酒闻名。梯田式面朝南的葡萄园能够获得更多光照有利于形成浓郁风味。</w:t>
      </w:r>
    </w:p>
    <w:p w:rsidR="00324BA7" w:rsidRDefault="00324BA7" w:rsidP="00A6274B">
      <w:pPr>
        <w:jc w:val="left"/>
      </w:pPr>
      <w:r>
        <w:t>2.</w:t>
      </w:r>
      <w:r>
        <w:rPr>
          <w:rFonts w:hint="eastAsia"/>
        </w:rPr>
        <w:t>坎普谷</w:t>
      </w:r>
      <w:r>
        <w:t>DAC</w:t>
      </w:r>
      <w:r>
        <w:rPr>
          <w:rFonts w:hint="eastAsia"/>
        </w:rPr>
        <w:t>和克雷姆斯谷</w:t>
      </w:r>
      <w:r>
        <w:t>DAC</w:t>
      </w:r>
      <w:r>
        <w:rPr>
          <w:rFonts w:hint="eastAsia"/>
        </w:rPr>
        <w:t>位于瓦豪正北面。</w:t>
      </w:r>
    </w:p>
    <w:p w:rsidR="00324BA7" w:rsidRDefault="00324BA7" w:rsidP="00A6274B">
      <w:pPr>
        <w:jc w:val="left"/>
      </w:pPr>
      <w:r>
        <w:t>3.</w:t>
      </w:r>
      <w:r>
        <w:rPr>
          <w:rFonts w:hint="eastAsia"/>
        </w:rPr>
        <w:t>威非尔特，最大葡萄产区，这里的葡萄酒仅可以用绿维特利纳酿造。葡萄酒分为两个等级：经典（酒体轻，清爽，水果风味，察觉不到橡木桶）和珍藏（必须含有较高的最低酒精度，允许橡木桶熟化）</w:t>
      </w:r>
    </w:p>
    <w:p w:rsidR="00324BA7" w:rsidRDefault="00324BA7" w:rsidP="00A6274B">
      <w:pPr>
        <w:jc w:val="left"/>
      </w:pPr>
      <w:r>
        <w:rPr>
          <w:rFonts w:hint="eastAsia"/>
        </w:rPr>
        <w:t>布尔根兰州：位于奥地利东部，以顶级甜葡萄酒和红葡萄酒闻名。也有干型白葡萄酒（白皮诺，威尔士雷司令，绿维特利纳和霞多丽）</w:t>
      </w:r>
    </w:p>
    <w:p w:rsidR="00324BA7" w:rsidRDefault="00324BA7" w:rsidP="00A6274B">
      <w:pPr>
        <w:jc w:val="left"/>
      </w:pPr>
      <w:r>
        <w:rPr>
          <w:rFonts w:hint="eastAsia"/>
        </w:rPr>
        <w:t>新锡德尔湖是该产区甜葡萄酒酿造的关键。湖边湿地产生秋季薄雾是形成贵腐的理想条件。红葡萄酒远离湖泊，地势较高。葡萄品种有茨威格，蓝弗兰克和圣罗兰，黑皮诺，梅洛，赤霞珠。</w:t>
      </w:r>
    </w:p>
    <w:p w:rsidR="00324BA7" w:rsidRDefault="00324BA7" w:rsidP="00A6274B">
      <w:pPr>
        <w:jc w:val="left"/>
      </w:pPr>
      <w:r>
        <w:rPr>
          <w:rFonts w:hint="eastAsia"/>
        </w:rPr>
        <w:t>奥地利葡萄酒法规</w:t>
      </w:r>
    </w:p>
    <w:p w:rsidR="00324BA7" w:rsidRDefault="00324BA7" w:rsidP="00A6274B">
      <w:pPr>
        <w:jc w:val="left"/>
      </w:pPr>
      <w:r>
        <w:t>PDO</w:t>
      </w:r>
      <w:r>
        <w:rPr>
          <w:rFonts w:hint="eastAsia"/>
        </w:rPr>
        <w:t>，</w:t>
      </w:r>
      <w:r>
        <w:t>PGI</w:t>
      </w:r>
      <w:r>
        <w:rPr>
          <w:rFonts w:hint="eastAsia"/>
        </w:rPr>
        <w:t>（</w:t>
      </w:r>
      <w:r>
        <w:t>Landwein)</w:t>
      </w:r>
      <w:r>
        <w:rPr>
          <w:rFonts w:hint="eastAsia"/>
        </w:rPr>
        <w:t>以及不具有地理标识标签的</w:t>
      </w:r>
      <w:r>
        <w:t>Wein</w:t>
      </w:r>
    </w:p>
    <w:p w:rsidR="00324BA7" w:rsidRDefault="00324BA7" w:rsidP="00A6274B">
      <w:pPr>
        <w:jc w:val="left"/>
      </w:pPr>
      <w:r>
        <w:t>PDO</w:t>
      </w:r>
      <w:r>
        <w:rPr>
          <w:rFonts w:hint="eastAsia"/>
        </w:rPr>
        <w:t>：共有四个联邦州十六个地区获得资格。这些产区可以酿造优质葡萄酒或</w:t>
      </w:r>
      <w:r>
        <w:t>DAC</w:t>
      </w:r>
      <w:r>
        <w:rPr>
          <w:rFonts w:hint="eastAsia"/>
        </w:rPr>
        <w:t>葡萄酒。</w:t>
      </w:r>
    </w:p>
    <w:p w:rsidR="00324BA7" w:rsidRDefault="00324BA7" w:rsidP="00A6274B">
      <w:pPr>
        <w:jc w:val="left"/>
      </w:pPr>
      <w:r>
        <w:rPr>
          <w:rFonts w:hint="eastAsia"/>
        </w:rPr>
        <w:t>优质葡萄酒（四个联邦七个地区获得资格），可以用规定的</w:t>
      </w:r>
      <w:r>
        <w:t>35</w:t>
      </w:r>
      <w:r>
        <w:rPr>
          <w:rFonts w:hint="eastAsia"/>
        </w:rPr>
        <w:t>种葡萄品种酿造任意风格。</w:t>
      </w:r>
    </w:p>
    <w:p w:rsidR="00324BA7" w:rsidRDefault="00324BA7" w:rsidP="00A6274B">
      <w:pPr>
        <w:jc w:val="left"/>
      </w:pPr>
      <w:r>
        <w:t xml:space="preserve">1. </w:t>
      </w:r>
      <w:r>
        <w:rPr>
          <w:rFonts w:hint="eastAsia"/>
        </w:rPr>
        <w:t>特级优质（与德国高级优质葡萄酒相似）主要用于半甜型和甜型葡萄酒。另外还有两个特级优质葡萄酒等级：奥布鲁撤（介于果粒精选葡萄酒和贵腐果粒精选葡萄酒之间）麦秆葡萄酒（冬季将整串葡萄摆放在草席或芦苇上来浓缩葡萄中的糖分）</w:t>
      </w:r>
    </w:p>
    <w:p w:rsidR="00324BA7" w:rsidRDefault="00324BA7" w:rsidP="00A6274B">
      <w:pPr>
        <w:jc w:val="left"/>
      </w:pPr>
      <w:r>
        <w:t>2.</w:t>
      </w:r>
      <w:r>
        <w:rPr>
          <w:rFonts w:hint="eastAsia"/>
        </w:rPr>
        <w:t>奥地利法定产区（</w:t>
      </w:r>
      <w:r>
        <w:t>DAC</w:t>
      </w:r>
      <w:r>
        <w:rPr>
          <w:rFonts w:hint="eastAsia"/>
        </w:rPr>
        <w:t>）：九个较小的葡萄酒产区被指定为法定产区。</w:t>
      </w:r>
    </w:p>
    <w:p w:rsidR="00324BA7" w:rsidRDefault="00324BA7" w:rsidP="00A6274B">
      <w:pPr>
        <w:jc w:val="left"/>
      </w:pPr>
    </w:p>
    <w:p w:rsidR="00324BA7" w:rsidRPr="00AA3FB2" w:rsidRDefault="00324BA7" w:rsidP="00A6274B">
      <w:pPr>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学高级第二十六</w:t>
      </w:r>
      <w:r w:rsidRPr="00AA3FB2">
        <w:rPr>
          <w:rFonts w:hint="eastAsia"/>
          <w:b/>
        </w:rPr>
        <w:t>天</w:t>
      </w:r>
      <w:r w:rsidRPr="00AA3FB2">
        <w:rPr>
          <w:rFonts w:ascii="宋体" w:hAnsi="宋体" w:hint="eastAsia"/>
          <w:b/>
        </w:rPr>
        <w:t>】</w:t>
      </w:r>
    </w:p>
    <w:p w:rsidR="00324BA7" w:rsidRDefault="00324BA7" w:rsidP="00A6274B">
      <w:pPr>
        <w:jc w:val="left"/>
      </w:pPr>
      <w:r>
        <w:rPr>
          <w:rFonts w:hint="eastAsia"/>
        </w:rPr>
        <w:t>匈牙利托卡伊</w:t>
      </w:r>
    </w:p>
    <w:p w:rsidR="00324BA7" w:rsidRDefault="00324BA7" w:rsidP="00A6274B">
      <w:pPr>
        <w:jc w:val="left"/>
      </w:pPr>
      <w:r>
        <w:rPr>
          <w:rFonts w:hint="eastAsia"/>
        </w:rPr>
        <w:t>气候：气候温和。属地中海气候。最好的葡萄园坐落在朝南山坡。波多克河和蒂萨河及其支流有利于形成贵腐菌所需的清晨湿气。</w:t>
      </w:r>
    </w:p>
    <w:p w:rsidR="00324BA7" w:rsidRDefault="00324BA7" w:rsidP="00A6274B">
      <w:pPr>
        <w:jc w:val="left"/>
      </w:pPr>
      <w:r>
        <w:rPr>
          <w:rFonts w:hint="eastAsia"/>
        </w:rPr>
        <w:t>葡萄品种：</w:t>
      </w:r>
    </w:p>
    <w:p w:rsidR="00324BA7" w:rsidRDefault="00324BA7" w:rsidP="00A6274B">
      <w:pPr>
        <w:jc w:val="left"/>
      </w:pPr>
      <w:r>
        <w:t>1.</w:t>
      </w:r>
      <w:r>
        <w:rPr>
          <w:rFonts w:hint="eastAsia"/>
        </w:rPr>
        <w:t>福明特（浓郁度高，酸度高，年轻时带有苹果香味，熟化产生坚果和蜂蜜的味道）以酿造甜型阿苏葡萄酒闻名。</w:t>
      </w:r>
    </w:p>
    <w:p w:rsidR="00324BA7" w:rsidRDefault="00324BA7" w:rsidP="00A6274B">
      <w:pPr>
        <w:jc w:val="left"/>
      </w:pPr>
      <w:r>
        <w:t xml:space="preserve">2. </w:t>
      </w:r>
      <w:r>
        <w:rPr>
          <w:rFonts w:hint="eastAsia"/>
        </w:rPr>
        <w:t>哈斯莱维路（晚熟品种，为混酿添加香味）</w:t>
      </w:r>
    </w:p>
    <w:p w:rsidR="00324BA7" w:rsidRDefault="00324BA7" w:rsidP="00A6274B">
      <w:pPr>
        <w:jc w:val="left"/>
      </w:pPr>
      <w:r>
        <w:t xml:space="preserve">3. </w:t>
      </w:r>
      <w:r>
        <w:rPr>
          <w:rFonts w:hint="eastAsia"/>
        </w:rPr>
        <w:t>黄色麝香（也可称作小白玫瑰）葡萄酒风格托卡伊以甜酒著称，但各酒庄也越来越多酿造顶级干型葡萄酒。干型葡萄酒容量为</w:t>
      </w:r>
      <w:r>
        <w:t>750ML</w:t>
      </w:r>
      <w:r>
        <w:rPr>
          <w:rFonts w:hint="eastAsia"/>
        </w:rPr>
        <w:t>，甜葡萄酒为</w:t>
      </w:r>
      <w:r>
        <w:t>500ML</w:t>
      </w:r>
    </w:p>
    <w:p w:rsidR="00324BA7" w:rsidRDefault="00324BA7" w:rsidP="00A6274B">
      <w:pPr>
        <w:jc w:val="left"/>
      </w:pPr>
      <w:r>
        <w:rPr>
          <w:rFonts w:hint="eastAsia"/>
        </w:rPr>
        <w:t>三种不同采收风格</w:t>
      </w:r>
    </w:p>
    <w:p w:rsidR="00324BA7" w:rsidRDefault="00324BA7" w:rsidP="00A6274B">
      <w:pPr>
        <w:jc w:val="left"/>
      </w:pPr>
      <w:r>
        <w:t xml:space="preserve">1. </w:t>
      </w:r>
      <w:r>
        <w:rPr>
          <w:rFonts w:hint="eastAsia"/>
        </w:rPr>
        <w:t>贵腐菌传播广泛的地方，采摘者要在每行葡萄树之间来回穿行，逐粒挑选阿苏（贵腐）葡萄酒</w:t>
      </w:r>
    </w:p>
    <w:p w:rsidR="00324BA7" w:rsidRDefault="00324BA7" w:rsidP="00A6274B">
      <w:pPr>
        <w:jc w:val="left"/>
      </w:pPr>
      <w:r>
        <w:t xml:space="preserve">2. </w:t>
      </w:r>
      <w:r>
        <w:rPr>
          <w:rFonts w:hint="eastAsia"/>
        </w:rPr>
        <w:t>将未收贵腐菌侵染的整串葡萄分开采收</w:t>
      </w:r>
    </w:p>
    <w:p w:rsidR="00324BA7" w:rsidRDefault="00324BA7" w:rsidP="00A6274B">
      <w:pPr>
        <w:jc w:val="left"/>
      </w:pPr>
      <w:r>
        <w:t xml:space="preserve">3. </w:t>
      </w:r>
      <w:r>
        <w:rPr>
          <w:rFonts w:hint="eastAsia"/>
        </w:rPr>
        <w:t>”自然而然“（顺其自然的挑选方法）</w:t>
      </w:r>
    </w:p>
    <w:p w:rsidR="00324BA7" w:rsidRDefault="00324BA7" w:rsidP="00A6274B">
      <w:pPr>
        <w:jc w:val="left"/>
      </w:pPr>
      <w:r>
        <w:rPr>
          <w:rFonts w:hint="eastAsia"/>
        </w:rPr>
        <w:t>干型葡萄酒：</w:t>
      </w:r>
    </w:p>
    <w:p w:rsidR="00324BA7" w:rsidRDefault="00324BA7" w:rsidP="00A6274B">
      <w:pPr>
        <w:jc w:val="left"/>
      </w:pPr>
      <w:r>
        <w:t xml:space="preserve">1. </w:t>
      </w:r>
      <w:r>
        <w:rPr>
          <w:rFonts w:hint="eastAsia"/>
        </w:rPr>
        <w:t>未受贵腐菌侵染的干型葡萄酒。风格迥异，一般用福明特酿造。</w:t>
      </w:r>
    </w:p>
    <w:p w:rsidR="00324BA7" w:rsidRDefault="00324BA7" w:rsidP="00A6274B">
      <w:pPr>
        <w:jc w:val="left"/>
      </w:pPr>
      <w:r>
        <w:t xml:space="preserve">2. </w:t>
      </w:r>
      <w:r>
        <w:rPr>
          <w:rFonts w:hint="eastAsia"/>
        </w:rPr>
        <w:t>托卡伊自然而然。通过”自然而然“方法采收的葡萄酿造，可以酿成干性或甜型，取决于贵腐的形成程度。这类葡萄酒必须在大橡木桶中至少熟化一年，而且陈年期须达到两年才可出售。</w:t>
      </w:r>
    </w:p>
    <w:p w:rsidR="00324BA7" w:rsidRDefault="00324BA7" w:rsidP="00A6274B">
      <w:pPr>
        <w:jc w:val="left"/>
      </w:pPr>
      <w:r>
        <w:rPr>
          <w:rFonts w:hint="eastAsia"/>
        </w:rPr>
        <w:t>甜葡萄酒</w:t>
      </w:r>
    </w:p>
    <w:p w:rsidR="00324BA7" w:rsidRDefault="00324BA7" w:rsidP="00A6274B">
      <w:pPr>
        <w:jc w:val="left"/>
      </w:pPr>
      <w:r>
        <w:t>1.</w:t>
      </w:r>
      <w:r>
        <w:rPr>
          <w:rFonts w:hint="eastAsia"/>
        </w:rPr>
        <w:t>阿苏贵腐菌</w:t>
      </w:r>
      <w:r>
        <w:t>---</w:t>
      </w:r>
      <w:r>
        <w:rPr>
          <w:rFonts w:hint="eastAsia"/>
        </w:rPr>
        <w:t>托卡伊阿苏贵腐酒</w:t>
      </w:r>
      <w:r>
        <w:t xml:space="preserve">   </w:t>
      </w:r>
      <w:r>
        <w:rPr>
          <w:rFonts w:hint="eastAsia"/>
        </w:rPr>
        <w:t>酿造从用健康葡萄酿造的基酒开始。需要在发酵前，发酵中和发酵后将阿苏葡萄浸渍在基酒中。一般需要浸</w:t>
      </w:r>
      <w:r>
        <w:t xml:space="preserve">  </w:t>
      </w:r>
      <w:r>
        <w:rPr>
          <w:rFonts w:hint="eastAsia"/>
        </w:rPr>
        <w:t>渍</w:t>
      </w:r>
      <w:r>
        <w:t>12-60</w:t>
      </w:r>
      <w:r>
        <w:rPr>
          <w:rFonts w:hint="eastAsia"/>
        </w:rPr>
        <w:t>小时。贵腐葡萄的使用量决定着最终酒液的甜度。甜度单位是篓子（</w:t>
      </w:r>
      <w:r>
        <w:t>puttony</w:t>
      </w:r>
      <w:r>
        <w:rPr>
          <w:rFonts w:hint="eastAsia"/>
        </w:rPr>
        <w:t>）。经典托卡伊为深琥珀色，酸度高，芳香浓郁，带有橘皮，杏子和蜂蜜的味道。</w:t>
      </w:r>
    </w:p>
    <w:p w:rsidR="00324BA7" w:rsidRDefault="00324BA7" w:rsidP="00A6274B">
      <w:pPr>
        <w:jc w:val="left"/>
      </w:pPr>
      <w:r>
        <w:t>2.</w:t>
      </w:r>
      <w:r>
        <w:rPr>
          <w:rFonts w:hint="eastAsia"/>
        </w:rPr>
        <w:t>托卡伊艾森西雅（亦称为精华酒）</w:t>
      </w:r>
      <w:r>
        <w:t xml:space="preserve">   </w:t>
      </w:r>
      <w:r>
        <w:rPr>
          <w:rFonts w:hint="eastAsia"/>
        </w:rPr>
        <w:t>仅用贵腐葡萄的自流汁来酿造。这些葡萄醪非常甜，需要经过数年的发酵。甚至数年后其酒精度仍然很低（通常低于</w:t>
      </w:r>
      <w:r>
        <w:t>5%</w:t>
      </w:r>
      <w:r>
        <w:rPr>
          <w:rFonts w:hint="eastAsia"/>
        </w:rPr>
        <w:t>）。法定的最低残留糖分为</w:t>
      </w:r>
      <w:r>
        <w:t>450g/</w:t>
      </w:r>
      <w:r>
        <w:rPr>
          <w:rFonts w:hint="eastAsia"/>
        </w:rPr>
        <w:t>升。</w:t>
      </w:r>
    </w:p>
    <w:p w:rsidR="00324BA7" w:rsidRDefault="00324BA7" w:rsidP="00A6274B">
      <w:pPr>
        <w:jc w:val="left"/>
      </w:pPr>
      <w:r>
        <w:t xml:space="preserve">3. </w:t>
      </w:r>
      <w:r>
        <w:rPr>
          <w:rFonts w:hint="eastAsia"/>
        </w:rPr>
        <w:t>现代风格的甜葡萄酒</w:t>
      </w:r>
      <w:r>
        <w:t xml:space="preserve">    </w:t>
      </w:r>
      <w:r>
        <w:rPr>
          <w:rFonts w:hint="eastAsia"/>
        </w:rPr>
        <w:t>通常是用留在葡萄树上较长时间的葡萄来酿造的，往往标注为”晚采收“。有些葡萄酒可以用受贵腐菌侵染的葡萄酿造。</w:t>
      </w:r>
    </w:p>
    <w:p w:rsidR="00324BA7" w:rsidRDefault="00324BA7" w:rsidP="00A6274B">
      <w:pPr>
        <w:jc w:val="left"/>
      </w:pPr>
      <w:r>
        <w:rPr>
          <w:rFonts w:hint="eastAsia"/>
        </w:rPr>
        <w:t>托卡伊的甜葡萄酒法规</w:t>
      </w:r>
    </w:p>
    <w:p w:rsidR="00324BA7" w:rsidRDefault="00324BA7" w:rsidP="00A6274B">
      <w:pPr>
        <w:jc w:val="left"/>
      </w:pPr>
      <w:r>
        <w:rPr>
          <w:rFonts w:hint="eastAsia"/>
        </w:rPr>
        <w:t>传统法规：托卡伊阿苏贵腐酒的最低残留糖分是</w:t>
      </w:r>
      <w:r>
        <w:t>60</w:t>
      </w:r>
      <w:r>
        <w:rPr>
          <w:rFonts w:hint="eastAsia"/>
        </w:rPr>
        <w:t>克</w:t>
      </w:r>
      <w:r>
        <w:t>/</w:t>
      </w:r>
      <w:r>
        <w:rPr>
          <w:rFonts w:hint="eastAsia"/>
        </w:rPr>
        <w:t>升，葡萄酒会按三蒌到六蒌的等级标注，取决于相应的最低残糖量。规定的最低熟化要求是，葡萄酒必须在橡木桶中熟化</w:t>
      </w:r>
      <w:r>
        <w:t>24</w:t>
      </w:r>
      <w:r>
        <w:rPr>
          <w:rFonts w:hint="eastAsia"/>
        </w:rPr>
        <w:t>个月，并且要在采收后第四年的一月份才可以上市销售。</w:t>
      </w:r>
    </w:p>
    <w:p w:rsidR="00324BA7" w:rsidRDefault="00324BA7" w:rsidP="00A6274B">
      <w:pPr>
        <w:jc w:val="left"/>
      </w:pPr>
      <w:r>
        <w:t>2013</w:t>
      </w:r>
      <w:r>
        <w:rPr>
          <w:rFonts w:hint="eastAsia"/>
        </w:rPr>
        <w:t>年法规：托卡伊阿苏贵腐酒的最低残留糖分已提高至</w:t>
      </w:r>
      <w:r>
        <w:t>120</w:t>
      </w:r>
      <w:r>
        <w:rPr>
          <w:rFonts w:hint="eastAsia"/>
        </w:rPr>
        <w:t>克</w:t>
      </w:r>
      <w:r>
        <w:t>/</w:t>
      </w:r>
      <w:r>
        <w:rPr>
          <w:rFonts w:hint="eastAsia"/>
        </w:rPr>
        <w:t>升。这是传统上所要求的五篓甜度要求。残留糖分含量较低的葡萄酒现在必须以”晚采收“或”托卡伊自然而然“来标注，取决于酿造方法。需要在橡木桶中熟化达到</w:t>
      </w:r>
      <w:r>
        <w:t>18</w:t>
      </w:r>
      <w:r>
        <w:rPr>
          <w:rFonts w:hint="eastAsia"/>
        </w:rPr>
        <w:t>个月，并且在采收后第三年的一月份即可上市销售。</w:t>
      </w:r>
    </w:p>
    <w:p w:rsidR="00324BA7" w:rsidRDefault="00324BA7" w:rsidP="00A6274B">
      <w:pPr>
        <w:jc w:val="left"/>
      </w:pPr>
    </w:p>
    <w:p w:rsidR="00324BA7" w:rsidRPr="00AA3FB2" w:rsidRDefault="00324BA7" w:rsidP="00A6274B">
      <w:pPr>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学高级第二十七</w:t>
      </w:r>
      <w:r w:rsidRPr="00AA3FB2">
        <w:rPr>
          <w:rFonts w:hint="eastAsia"/>
          <w:b/>
        </w:rPr>
        <w:t>天</w:t>
      </w:r>
      <w:r w:rsidRPr="00AA3FB2">
        <w:rPr>
          <w:rFonts w:ascii="宋体" w:hAnsi="宋体" w:hint="eastAsia"/>
          <w:b/>
        </w:rPr>
        <w:t>】</w:t>
      </w:r>
    </w:p>
    <w:p w:rsidR="00324BA7" w:rsidRPr="00A6274B" w:rsidRDefault="00324BA7" w:rsidP="00A6274B">
      <w:pPr>
        <w:jc w:val="left"/>
      </w:pPr>
      <w:r w:rsidRPr="00A6274B">
        <w:rPr>
          <w:rFonts w:hint="eastAsia"/>
        </w:rPr>
        <w:t>希腊</w:t>
      </w:r>
    </w:p>
    <w:p w:rsidR="00324BA7" w:rsidRPr="00A6274B" w:rsidRDefault="00324BA7" w:rsidP="00A6274B">
      <w:pPr>
        <w:jc w:val="left"/>
      </w:pPr>
      <w:r w:rsidRPr="00A6274B">
        <w:rPr>
          <w:rFonts w:hint="eastAsia"/>
        </w:rPr>
        <w:t>气候：炎热的地中海气候，夏季气温可高达</w:t>
      </w:r>
      <w:r w:rsidRPr="00A6274B">
        <w:t>30</w:t>
      </w:r>
      <w:r w:rsidRPr="00A6274B">
        <w:rPr>
          <w:rFonts w:hint="eastAsia"/>
        </w:rPr>
        <w:t>度以上。大多数最好的葡萄园都在气温较低的地区。降雨量不均，干旱是希腊东部最令人担忧的问题。</w:t>
      </w:r>
    </w:p>
    <w:p w:rsidR="00324BA7" w:rsidRPr="00A6274B" w:rsidRDefault="00324BA7" w:rsidP="00A6274B">
      <w:pPr>
        <w:jc w:val="left"/>
      </w:pPr>
      <w:r w:rsidRPr="00A6274B">
        <w:rPr>
          <w:rFonts w:hint="eastAsia"/>
        </w:rPr>
        <w:t>产区及葡萄酒</w:t>
      </w:r>
    </w:p>
    <w:p w:rsidR="00324BA7" w:rsidRPr="00A6274B" w:rsidRDefault="00324BA7" w:rsidP="00A6274B">
      <w:pPr>
        <w:jc w:val="left"/>
      </w:pPr>
      <w:r w:rsidRPr="00A6274B">
        <w:rPr>
          <w:rFonts w:hint="eastAsia"/>
        </w:rPr>
        <w:t>本土葡萄品种一共有</w:t>
      </w:r>
      <w:r w:rsidRPr="00A6274B">
        <w:t>200</w:t>
      </w:r>
      <w:r w:rsidRPr="00A6274B">
        <w:rPr>
          <w:rFonts w:hint="eastAsia"/>
        </w:rPr>
        <w:t>多种，大多数</w:t>
      </w:r>
      <w:r w:rsidRPr="00A6274B">
        <w:t>PDO</w:t>
      </w:r>
      <w:r w:rsidRPr="00A6274B">
        <w:rPr>
          <w:rFonts w:hint="eastAsia"/>
        </w:rPr>
        <w:t>葡萄酒均要求使用本土品种。</w:t>
      </w:r>
    </w:p>
    <w:p w:rsidR="00324BA7" w:rsidRPr="00A6274B" w:rsidRDefault="00324BA7" w:rsidP="00A6274B">
      <w:pPr>
        <w:jc w:val="left"/>
      </w:pPr>
      <w:r w:rsidRPr="00A6274B">
        <w:t xml:space="preserve">1. </w:t>
      </w:r>
      <w:r w:rsidRPr="00A6274B">
        <w:rPr>
          <w:rFonts w:hint="eastAsia"/>
        </w:rPr>
        <w:t>纳欧萨的</w:t>
      </w:r>
      <w:r w:rsidRPr="00A6274B">
        <w:t>PDO</w:t>
      </w:r>
      <w:r w:rsidRPr="00A6274B">
        <w:rPr>
          <w:rFonts w:hint="eastAsia"/>
        </w:rPr>
        <w:t>葡萄酒。</w:t>
      </w:r>
      <w:r w:rsidRPr="00A6274B">
        <w:t xml:space="preserve">   </w:t>
      </w:r>
    </w:p>
    <w:p w:rsidR="00324BA7" w:rsidRPr="00A6274B" w:rsidRDefault="00324BA7" w:rsidP="00A6274B">
      <w:pPr>
        <w:jc w:val="left"/>
      </w:pPr>
      <w:r w:rsidRPr="00A6274B">
        <w:rPr>
          <w:rFonts w:hint="eastAsia"/>
        </w:rPr>
        <w:t>纳欧萨位于希腊北部的马其顿产区，这里出产的</w:t>
      </w:r>
      <w:r w:rsidRPr="00A6274B">
        <w:t>PDO</w:t>
      </w:r>
      <w:r w:rsidRPr="00A6274B">
        <w:rPr>
          <w:rFonts w:hint="eastAsia"/>
        </w:rPr>
        <w:t>红葡萄酒全部用黑喜诺酿造。黑喜诺具有高单宁和高酸度，传统上颜色中等，很容易褪色为红茶色。具有陈年潜力，随着熟化能够产生复杂的香料和泥土的芳香。</w:t>
      </w:r>
    </w:p>
    <w:p w:rsidR="00324BA7" w:rsidRPr="00A6274B" w:rsidRDefault="00324BA7" w:rsidP="00A6274B">
      <w:pPr>
        <w:jc w:val="left"/>
      </w:pPr>
    </w:p>
    <w:p w:rsidR="00324BA7" w:rsidRPr="00A6274B" w:rsidRDefault="00324BA7" w:rsidP="00A6274B">
      <w:pPr>
        <w:jc w:val="left"/>
      </w:pPr>
      <w:r w:rsidRPr="00A6274B">
        <w:t xml:space="preserve">2. </w:t>
      </w:r>
      <w:r w:rsidRPr="00A6274B">
        <w:rPr>
          <w:rFonts w:hint="eastAsia"/>
        </w:rPr>
        <w:t>奈迈阿的</w:t>
      </w:r>
      <w:r w:rsidRPr="00A6274B">
        <w:t>PDO</w:t>
      </w:r>
      <w:r w:rsidRPr="00A6274B">
        <w:rPr>
          <w:rFonts w:hint="eastAsia"/>
        </w:rPr>
        <w:t>葡萄酒</w:t>
      </w:r>
      <w:r w:rsidRPr="00A6274B">
        <w:t xml:space="preserve">    </w:t>
      </w:r>
    </w:p>
    <w:p w:rsidR="00324BA7" w:rsidRPr="00A6274B" w:rsidRDefault="00324BA7" w:rsidP="00A6274B">
      <w:pPr>
        <w:jc w:val="left"/>
      </w:pPr>
      <w:r w:rsidRPr="00A6274B">
        <w:rPr>
          <w:rFonts w:hint="eastAsia"/>
        </w:rPr>
        <w:t>奈迈阿位于伯罗奔尼撒的北部，这里出产完全用阿吉提可酿造的</w:t>
      </w:r>
      <w:r w:rsidRPr="00A6274B">
        <w:t>PDO</w:t>
      </w:r>
      <w:r w:rsidRPr="00A6274B">
        <w:rPr>
          <w:rFonts w:hint="eastAsia"/>
        </w:rPr>
        <w:t>红葡萄酒。最好的葡萄产自处于</w:t>
      </w:r>
      <w:r w:rsidRPr="00A6274B">
        <w:t>230</w:t>
      </w:r>
      <w:r w:rsidRPr="00A6274B">
        <w:rPr>
          <w:rFonts w:hint="eastAsia"/>
        </w:rPr>
        <w:t>米</w:t>
      </w:r>
      <w:r w:rsidRPr="00A6274B">
        <w:t>-900</w:t>
      </w:r>
      <w:r w:rsidRPr="00A6274B">
        <w:rPr>
          <w:rFonts w:hint="eastAsia"/>
        </w:rPr>
        <w:t>米之间。气温较高，海拔较低的葡萄会带有过熟的果酱味，往往用于酿造适合尽早引用的果味葡萄酒。海拔高的葡萄酸度较高，细致的单宁较少，可为混酿增加新鲜度，但最适合酿造桃红葡萄酒。最好的葡萄酒为深宝石红色，单宁含量高且柔和，酸度地到中等，带有甘香料和红色水果的味道。</w:t>
      </w:r>
    </w:p>
    <w:p w:rsidR="00324BA7" w:rsidRPr="00A6274B" w:rsidRDefault="00324BA7" w:rsidP="00A6274B">
      <w:pPr>
        <w:jc w:val="left"/>
      </w:pPr>
      <w:r w:rsidRPr="00A6274B">
        <w:t xml:space="preserve">3. </w:t>
      </w:r>
      <w:r w:rsidRPr="00A6274B">
        <w:rPr>
          <w:rFonts w:hint="eastAsia"/>
        </w:rPr>
        <w:t>圣托里尼的</w:t>
      </w:r>
      <w:r w:rsidRPr="00A6274B">
        <w:t>PDO</w:t>
      </w:r>
      <w:r w:rsidRPr="00A6274B">
        <w:rPr>
          <w:rFonts w:hint="eastAsia"/>
        </w:rPr>
        <w:t>葡萄酒</w:t>
      </w:r>
      <w:r w:rsidRPr="00A6274B">
        <w:t xml:space="preserve">   </w:t>
      </w:r>
    </w:p>
    <w:p w:rsidR="00324BA7" w:rsidRPr="00A6274B" w:rsidRDefault="00324BA7" w:rsidP="00A6274B">
      <w:pPr>
        <w:jc w:val="left"/>
      </w:pPr>
      <w:r w:rsidRPr="00A6274B">
        <w:t xml:space="preserve"> </w:t>
      </w:r>
      <w:r w:rsidRPr="00A6274B">
        <w:rPr>
          <w:rFonts w:hint="eastAsia"/>
        </w:rPr>
        <w:t>海风强劲，采用独特的整枝方法来保护葡萄树。多年的枝条被修剪成很矮并盘成娄子形状，让葡萄生长在其内侧。葡萄酒包括干型和甜型的红葡萄酒和白葡萄酒，用阿斯提寇酿造的白葡萄酒享誉最高。干型葡萄酒带有成熟柑橘类水果和核果的浓郁芳香，甜葡萄酒被称为圣酒。晚采收的葡萄需要经过长达</w:t>
      </w:r>
      <w:r w:rsidRPr="00A6274B">
        <w:t>14</w:t>
      </w:r>
      <w:r w:rsidRPr="00A6274B">
        <w:rPr>
          <w:rFonts w:hint="eastAsia"/>
        </w:rPr>
        <w:t>天的晾晒。酿出的葡萄酒需要在旧橡木桶中熟化至少两年。</w:t>
      </w:r>
    </w:p>
    <w:p w:rsidR="00324BA7" w:rsidRPr="00A6274B" w:rsidRDefault="00324BA7" w:rsidP="00A6274B">
      <w:pPr>
        <w:jc w:val="left"/>
      </w:pPr>
      <w:r w:rsidRPr="00A6274B">
        <w:rPr>
          <w:rFonts w:hint="eastAsia"/>
        </w:rPr>
        <w:t>希腊的葡萄酒法规</w:t>
      </w:r>
    </w:p>
    <w:p w:rsidR="00324BA7" w:rsidRDefault="00324BA7" w:rsidP="00A6274B">
      <w:pPr>
        <w:jc w:val="left"/>
      </w:pPr>
      <w:r w:rsidRPr="00A6274B">
        <w:t>PDO</w:t>
      </w:r>
      <w:r w:rsidRPr="00A6274B">
        <w:rPr>
          <w:rFonts w:hint="eastAsia"/>
        </w:rPr>
        <w:t>和</w:t>
      </w:r>
      <w:r w:rsidRPr="00A6274B">
        <w:t>PGI</w:t>
      </w:r>
    </w:p>
    <w:p w:rsidR="00324BA7" w:rsidRDefault="00324BA7" w:rsidP="00A6274B">
      <w:pPr>
        <w:jc w:val="left"/>
      </w:pPr>
    </w:p>
    <w:p w:rsidR="00324BA7" w:rsidRDefault="00324BA7" w:rsidP="00A6274B">
      <w:pPr>
        <w:jc w:val="left"/>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学高级第二十八</w:t>
      </w:r>
      <w:r w:rsidRPr="00AA3FB2">
        <w:rPr>
          <w:rFonts w:hint="eastAsia"/>
          <w:b/>
        </w:rPr>
        <w:t>天</w:t>
      </w:r>
      <w:r w:rsidRPr="00AA3FB2">
        <w:rPr>
          <w:rFonts w:ascii="宋体" w:hAnsi="宋体" w:hint="eastAsia"/>
          <w:b/>
        </w:rPr>
        <w:t>】</w:t>
      </w:r>
    </w:p>
    <w:p w:rsidR="00324BA7" w:rsidRDefault="00324BA7" w:rsidP="00A6274B">
      <w:pPr>
        <w:jc w:val="left"/>
      </w:pPr>
      <w:r>
        <w:rPr>
          <w:rFonts w:hint="eastAsia"/>
        </w:rPr>
        <w:t>意大利北部</w:t>
      </w:r>
    </w:p>
    <w:p w:rsidR="00324BA7" w:rsidRDefault="00324BA7" w:rsidP="00A6274B">
      <w:pPr>
        <w:jc w:val="left"/>
      </w:pPr>
      <w:r>
        <w:rPr>
          <w:rFonts w:hint="eastAsia"/>
        </w:rPr>
        <w:t>气候：气候温和，夏季干燥而短暂，靠近海洋的地区降雨较多，所以普遍会采用棚架的复杂搭架方式。</w:t>
      </w:r>
    </w:p>
    <w:p w:rsidR="00324BA7" w:rsidRDefault="00324BA7" w:rsidP="009E5C06">
      <w:pPr>
        <w:jc w:val="left"/>
      </w:pPr>
      <w:r>
        <w:rPr>
          <w:rFonts w:hint="eastAsia"/>
        </w:rPr>
        <w:t>意大利北部</w:t>
      </w:r>
    </w:p>
    <w:p w:rsidR="00324BA7" w:rsidRDefault="00324BA7" w:rsidP="009E5C06">
      <w:pPr>
        <w:jc w:val="left"/>
      </w:pPr>
      <w:r>
        <w:rPr>
          <w:rFonts w:hint="eastAsia"/>
        </w:rPr>
        <w:t>地理位置：位于阿尔卑斯山山麓和波河流域的广阔平原。</w:t>
      </w:r>
    </w:p>
    <w:p w:rsidR="00324BA7" w:rsidRDefault="00324BA7" w:rsidP="009E5C06">
      <w:pPr>
        <w:jc w:val="left"/>
      </w:pPr>
      <w:r>
        <w:rPr>
          <w:rFonts w:hint="eastAsia"/>
        </w:rPr>
        <w:t>气候：气候温和，夏季干燥而短暂。</w:t>
      </w:r>
    </w:p>
    <w:p w:rsidR="00324BA7" w:rsidRDefault="00324BA7" w:rsidP="009E5C06">
      <w:pPr>
        <w:jc w:val="left"/>
      </w:pPr>
      <w:r>
        <w:rPr>
          <w:rFonts w:hint="eastAsia"/>
        </w:rPr>
        <w:t>葡萄栽培：栽种密度较低。以前普遍采用棚架的搭架方式（树冠修剪高，避免葡萄被太阳灼伤，通风透气降低腐烂风险）。现在更常见的是</w:t>
      </w:r>
      <w:r>
        <w:t>VSP</w:t>
      </w:r>
      <w:r>
        <w:rPr>
          <w:rFonts w:hint="eastAsia"/>
        </w:rPr>
        <w:t>整形方法的高密度种植。</w:t>
      </w:r>
    </w:p>
    <w:p w:rsidR="00324BA7" w:rsidRDefault="00324BA7" w:rsidP="009E5C06">
      <w:pPr>
        <w:jc w:val="left"/>
      </w:pPr>
      <w:r>
        <w:t xml:space="preserve">1. </w:t>
      </w:r>
      <w:r>
        <w:rPr>
          <w:rFonts w:hint="eastAsia"/>
        </w:rPr>
        <w:t>特兰迪诺</w:t>
      </w:r>
      <w:r>
        <w:t>--</w:t>
      </w:r>
      <w:r>
        <w:rPr>
          <w:rFonts w:hint="eastAsia"/>
        </w:rPr>
        <w:t>上阿迪杰</w:t>
      </w:r>
    </w:p>
    <w:p w:rsidR="00324BA7" w:rsidRDefault="00324BA7" w:rsidP="009E5C06">
      <w:pPr>
        <w:jc w:val="left"/>
      </w:pPr>
      <w:r>
        <w:rPr>
          <w:rFonts w:hint="eastAsia"/>
        </w:rPr>
        <w:t>上阿迪杰</w:t>
      </w:r>
    </w:p>
    <w:p w:rsidR="00324BA7" w:rsidRDefault="00324BA7" w:rsidP="009E5C06">
      <w:pPr>
        <w:jc w:val="left"/>
      </w:pPr>
      <w:r>
        <w:rPr>
          <w:rFonts w:hint="eastAsia"/>
        </w:rPr>
        <w:t>意大利最北部的葡萄酒产区。气候温和，夏季短暂而干燥，生长季节降雨量小。海拔高，昼夜温差大，有利于酿造芳香型白葡萄酒和淡雅，酒体较轻的红葡萄酒。</w:t>
      </w:r>
    </w:p>
    <w:p w:rsidR="00324BA7" w:rsidRDefault="00324BA7" w:rsidP="009E5C06">
      <w:pPr>
        <w:jc w:val="left"/>
      </w:pPr>
      <w:r>
        <w:rPr>
          <w:rFonts w:hint="eastAsia"/>
        </w:rPr>
        <w:t>最著名的白葡萄酒是灰皮诺，往往酿成干型风格，酒体轻到中等，酸度高，带有柑橘类水果和绿色水果的味道。意大利品种司棋亚娃在酿造红葡萄酒中占有主导地位，清新果味，单宁低到中等，带有覆盆子和李子的味道。几乎所有葡萄酒使用上阿迪杰（</w:t>
      </w:r>
      <w:r>
        <w:t>Alto AdigeDOC)</w:t>
      </w:r>
      <w:r>
        <w:rPr>
          <w:rFonts w:hint="eastAsia"/>
        </w:rPr>
        <w:t>标注。</w:t>
      </w:r>
    </w:p>
    <w:p w:rsidR="00324BA7" w:rsidRDefault="00324BA7" w:rsidP="009E5C06">
      <w:pPr>
        <w:jc w:val="left"/>
      </w:pPr>
      <w:r>
        <w:rPr>
          <w:rFonts w:hint="eastAsia"/>
        </w:rPr>
        <w:t>特兰迪诺</w:t>
      </w:r>
    </w:p>
    <w:p w:rsidR="00324BA7" w:rsidRDefault="00324BA7" w:rsidP="009E5C06">
      <w:pPr>
        <w:jc w:val="left"/>
      </w:pPr>
      <w:r>
        <w:rPr>
          <w:rFonts w:hint="eastAsia"/>
        </w:rPr>
        <w:t>葡萄园建在谷底和两侧斜坡。夏季干燥，生长季降雨少，总体气温较高。</w:t>
      </w:r>
    </w:p>
    <w:p w:rsidR="00324BA7" w:rsidRDefault="00324BA7" w:rsidP="009E5C06">
      <w:pPr>
        <w:jc w:val="left"/>
      </w:pPr>
      <w:r>
        <w:rPr>
          <w:rFonts w:hint="eastAsia"/>
        </w:rPr>
        <w:t>主要品种有霞多丽和灰皮诺。谷底的葡萄酿造的葡萄酒往往酒体中等，酸度中等，带有成熟的核果的味道。梅洛和意大利品种特洛迪歌是种植最多的两个红葡萄品种，主要种植在半山坡和谷底。后者酿造出颜色深，单宁中等到高，酸度高，酒体中等到饱满，带有黑色水果的香味，通常经过橡木桶熟化。大叔葡萄酒用特兰迪洛（</w:t>
      </w:r>
      <w:r>
        <w:t>Trentino DOC)</w:t>
      </w:r>
      <w:r>
        <w:rPr>
          <w:rFonts w:hint="eastAsia"/>
        </w:rPr>
        <w:t>命名。</w:t>
      </w:r>
    </w:p>
    <w:p w:rsidR="00324BA7" w:rsidRDefault="00324BA7" w:rsidP="009E5C06">
      <w:pPr>
        <w:jc w:val="left"/>
      </w:pPr>
      <w:r>
        <w:t xml:space="preserve">2. </w:t>
      </w:r>
      <w:r>
        <w:rPr>
          <w:rFonts w:hint="eastAsia"/>
        </w:rPr>
        <w:t>弗留利</w:t>
      </w:r>
      <w:r>
        <w:t>-</w:t>
      </w:r>
      <w:r>
        <w:rPr>
          <w:rFonts w:hint="eastAsia"/>
        </w:rPr>
        <w:t>威尼斯</w:t>
      </w:r>
      <w:r>
        <w:t>-</w:t>
      </w:r>
      <w:r>
        <w:rPr>
          <w:rFonts w:hint="eastAsia"/>
        </w:rPr>
        <w:t>朱利亚</w:t>
      </w:r>
    </w:p>
    <w:p w:rsidR="00324BA7" w:rsidRDefault="00324BA7" w:rsidP="009E5C06">
      <w:pPr>
        <w:jc w:val="left"/>
      </w:pPr>
      <w:r>
        <w:rPr>
          <w:rFonts w:hint="eastAsia"/>
        </w:rPr>
        <w:t>位于意大利东北角。产区最北面气候为温和的大陆性气候，南部属于温暖的海洋性气候。酿造的白葡萄酒和红葡萄酒饱满而成熟，最普遍的是灰皮诺和梅洛。当地白葡萄品种富莱诺也得到广泛种植。产自平原的葡萄酒用弗留利格拉夫（</w:t>
      </w:r>
      <w:r>
        <w:t>Friuli Grave DOC)</w:t>
      </w:r>
      <w:r>
        <w:rPr>
          <w:rFonts w:hint="eastAsia"/>
        </w:rPr>
        <w:t>标注。科里奥</w:t>
      </w:r>
      <w:r>
        <w:t>(Collio DOC)</w:t>
      </w:r>
      <w:r>
        <w:rPr>
          <w:rFonts w:hint="eastAsia"/>
        </w:rPr>
        <w:t>和东丘陵</w:t>
      </w:r>
      <w:r>
        <w:t>(Colli Orientali DOC)</w:t>
      </w:r>
      <w:r>
        <w:rPr>
          <w:rFonts w:hint="eastAsia"/>
        </w:rPr>
        <w:t>两个法定产区均位于丘陵，以更浓郁的白葡萄酒而闻名。</w:t>
      </w:r>
    </w:p>
    <w:p w:rsidR="00324BA7" w:rsidRDefault="00324BA7" w:rsidP="009E5C06">
      <w:pPr>
        <w:jc w:val="left"/>
      </w:pPr>
      <w:r>
        <w:t xml:space="preserve">3. </w:t>
      </w:r>
      <w:r>
        <w:rPr>
          <w:rFonts w:hint="eastAsia"/>
        </w:rPr>
        <w:t>威尼托</w:t>
      </w:r>
    </w:p>
    <w:p w:rsidR="00324BA7" w:rsidRDefault="00324BA7" w:rsidP="009E5C06">
      <w:pPr>
        <w:jc w:val="left"/>
      </w:pPr>
      <w:r>
        <w:rPr>
          <w:rFonts w:hint="eastAsia"/>
        </w:rPr>
        <w:t>意大利最大的葡萄酒产区之一，并且是意大利最出名的葡萄酒苏瓦韦和瓦波利切拉的出产地。气候温和，降雨量中等。平坦肥沃的平原主要出产低价位的果味葡萄酒（灰皮诺，霞多丽，梅洛，科维娜，卡尔卡耐卡和棠比内洛等葡萄品种）用威尼托地区葡萄酒</w:t>
      </w:r>
      <w:r>
        <w:t>(Veneto IGT)</w:t>
      </w:r>
      <w:r>
        <w:rPr>
          <w:rFonts w:hint="eastAsia"/>
        </w:rPr>
        <w:t>标注。</w:t>
      </w:r>
    </w:p>
    <w:p w:rsidR="00324BA7" w:rsidRDefault="00324BA7" w:rsidP="009E5C06">
      <w:pPr>
        <w:jc w:val="left"/>
      </w:pPr>
      <w:r>
        <w:rPr>
          <w:rFonts w:hint="eastAsia"/>
        </w:rPr>
        <w:t>普塞克属于</w:t>
      </w:r>
      <w:r>
        <w:t>DOC</w:t>
      </w:r>
      <w:r>
        <w:rPr>
          <w:rFonts w:hint="eastAsia"/>
        </w:rPr>
        <w:t>起泡葡萄酒，超过一半是威尼托产的。</w:t>
      </w:r>
    </w:p>
    <w:p w:rsidR="00324BA7" w:rsidRDefault="00324BA7" w:rsidP="009E5C06">
      <w:pPr>
        <w:jc w:val="left"/>
      </w:pPr>
      <w:r>
        <w:rPr>
          <w:rFonts w:hint="eastAsia"/>
        </w:rPr>
        <w:t>苏瓦韦</w:t>
      </w:r>
    </w:p>
    <w:p w:rsidR="00324BA7" w:rsidRDefault="00324BA7" w:rsidP="009E5C06">
      <w:pPr>
        <w:jc w:val="left"/>
      </w:pPr>
      <w:r>
        <w:rPr>
          <w:rFonts w:hint="eastAsia"/>
        </w:rPr>
        <w:t>位于维罗纳东面，北面山麓南面平原。山麓地区葡萄既带有完全成熟的香味又具有很高的酸度，可经数年熟化。冲积平原葡萄酒果味浓郁，酸度中等，适合年轻时饮用。主要使用意大利的白葡萄品种卡尔卡耐卡，但也会混酿其他葡萄品种。</w:t>
      </w:r>
      <w:r>
        <w:t xml:space="preserve"> </w:t>
      </w:r>
      <w:r>
        <w:rPr>
          <w:rFonts w:hint="eastAsia"/>
        </w:rPr>
        <w:t>（酒的特征要记住哦）产区内各地葡萄酿造的的葡萄酒可以用苏瓦韦</w:t>
      </w:r>
      <w:r>
        <w:t>(Soave DOC)</w:t>
      </w:r>
      <w:r>
        <w:rPr>
          <w:rFonts w:hint="eastAsia"/>
        </w:rPr>
        <w:t>标注，山麓地区的葡萄酒可用经典苏瓦韦</w:t>
      </w:r>
      <w:r>
        <w:t>(Soave Classico DOC)</w:t>
      </w:r>
      <w:r>
        <w:rPr>
          <w:rFonts w:hint="eastAsia"/>
        </w:rPr>
        <w:t>标注。</w:t>
      </w:r>
    </w:p>
    <w:p w:rsidR="00324BA7" w:rsidRDefault="00324BA7" w:rsidP="009E5C06">
      <w:pPr>
        <w:jc w:val="left"/>
      </w:pPr>
      <w:r>
        <w:rPr>
          <w:rFonts w:hint="eastAsia"/>
        </w:rPr>
        <w:t>瓦波利切拉</w:t>
      </w:r>
    </w:p>
    <w:p w:rsidR="00324BA7" w:rsidRDefault="00324BA7" w:rsidP="009E5C06">
      <w:pPr>
        <w:jc w:val="left"/>
      </w:pPr>
      <w:r>
        <w:rPr>
          <w:rFonts w:hint="eastAsia"/>
        </w:rPr>
        <w:t>位于维罗纳的西北面。北部为山麓南部平缓。主要葡萄品种是意大利本土品种科维纳。用产区内各地葡萄酿造的葡萄酒可用瓦波利切拉来</w:t>
      </w:r>
      <w:r>
        <w:t>(Valpolicella DOC)</w:t>
      </w:r>
      <w:r>
        <w:rPr>
          <w:rFonts w:hint="eastAsia"/>
        </w:rPr>
        <w:t>标注</w:t>
      </w:r>
      <w:r>
        <w:t>,</w:t>
      </w:r>
      <w:r>
        <w:rPr>
          <w:rFonts w:hint="eastAsia"/>
        </w:rPr>
        <w:t>而山麓地区用经典瓦波利切拉（</w:t>
      </w:r>
      <w:r>
        <w:t>Valpolicella Classico DOC)</w:t>
      </w:r>
      <w:r>
        <w:rPr>
          <w:rFonts w:hint="eastAsia"/>
        </w:rPr>
        <w:t>标注。</w:t>
      </w:r>
    </w:p>
    <w:p w:rsidR="00324BA7" w:rsidRDefault="00324BA7" w:rsidP="009E5C06">
      <w:pPr>
        <w:jc w:val="left"/>
      </w:pPr>
      <w:r>
        <w:rPr>
          <w:rFonts w:hint="eastAsia"/>
        </w:rPr>
        <w:t>帕西托方法：威尼托普遍方法用来增加成分结构和味道浓度。两种类型帕西托葡萄酒</w:t>
      </w:r>
    </w:p>
    <w:p w:rsidR="00324BA7" w:rsidRDefault="00324BA7" w:rsidP="009E5C06">
      <w:pPr>
        <w:jc w:val="left"/>
      </w:pPr>
      <w:r>
        <w:t xml:space="preserve">1. </w:t>
      </w:r>
      <w:r>
        <w:rPr>
          <w:rFonts w:hint="eastAsia"/>
        </w:rPr>
        <w:t>瓦波利切拉的阿玛罗内（</w:t>
      </w:r>
      <w:r>
        <w:t>Amarone della Valpolicella DOCG)</w:t>
      </w:r>
      <w:r>
        <w:rPr>
          <w:rFonts w:hint="eastAsia"/>
        </w:rPr>
        <w:t>：干型或近乎干型风格酿造。</w:t>
      </w:r>
    </w:p>
    <w:p w:rsidR="00324BA7" w:rsidRDefault="00324BA7" w:rsidP="009E5C06">
      <w:pPr>
        <w:jc w:val="left"/>
      </w:pPr>
      <w:r>
        <w:t xml:space="preserve">2. </w:t>
      </w:r>
      <w:r>
        <w:rPr>
          <w:rFonts w:hint="eastAsia"/>
        </w:rPr>
        <w:t>瓦波利切拉的来乔多（</w:t>
      </w:r>
      <w:r>
        <w:t>Recioto della Valpolicella DOCG)</w:t>
      </w:r>
      <w:r>
        <w:rPr>
          <w:rFonts w:hint="eastAsia"/>
        </w:rPr>
        <w:t>：含糖量非常高以至于发酵自然终止的葡萄酿造的。</w:t>
      </w:r>
    </w:p>
    <w:p w:rsidR="00324BA7" w:rsidRDefault="00324BA7" w:rsidP="009E5C06">
      <w:pPr>
        <w:jc w:val="left"/>
      </w:pPr>
      <w:r>
        <w:rPr>
          <w:rFonts w:hint="eastAsia"/>
        </w:rPr>
        <w:t>在苏瓦韦产区用同样方法酿造的甜葡萄酒标注为苏瓦韦的来乔多（</w:t>
      </w:r>
      <w:r>
        <w:t>Recioto di Soave DOCG)</w:t>
      </w:r>
    </w:p>
    <w:p w:rsidR="00324BA7" w:rsidRDefault="00324BA7" w:rsidP="009E5C06">
      <w:pPr>
        <w:jc w:val="left"/>
      </w:pPr>
      <w:r>
        <w:rPr>
          <w:rFonts w:hint="eastAsia"/>
        </w:rPr>
        <w:t>里帕索方法：利用正在发酵的阿玛罗内葡萄果皮。在发酵结束前将不含果皮的阿玛罗内葡萄汁排出，再将未经压榨的果皮添加到装有已完成发酵的瓦波利切拉酒液的大桶中。用这种方法酿造的葡萄酒可标注为瓦波利切拉里帕索（</w:t>
      </w:r>
      <w:r>
        <w:t>Valpolicella Ripasso DOC)</w:t>
      </w:r>
    </w:p>
    <w:p w:rsidR="00324BA7" w:rsidRDefault="00324BA7" w:rsidP="009E5C06">
      <w:pPr>
        <w:jc w:val="left"/>
      </w:pPr>
      <w:r>
        <w:t xml:space="preserve">4. </w:t>
      </w:r>
      <w:r>
        <w:rPr>
          <w:rFonts w:hint="eastAsia"/>
        </w:rPr>
        <w:t>皮埃蒙特</w:t>
      </w:r>
    </w:p>
    <w:p w:rsidR="00324BA7" w:rsidRDefault="00324BA7" w:rsidP="009E5C06">
      <w:pPr>
        <w:jc w:val="left"/>
      </w:pPr>
      <w:r>
        <w:rPr>
          <w:rFonts w:hint="eastAsia"/>
        </w:rPr>
        <w:t>位于意大利的西北角，气候为温和的大陆性气候。主要红葡萄品种内比奥洛，巴贝拉和多赛托以及白葡萄品种柯蒂斯和莫斯卡托。</w:t>
      </w:r>
    </w:p>
    <w:p w:rsidR="00324BA7" w:rsidRDefault="00324BA7" w:rsidP="009E5C06">
      <w:pPr>
        <w:jc w:val="left"/>
      </w:pPr>
      <w:r>
        <w:rPr>
          <w:rFonts w:hint="eastAsia"/>
        </w:rPr>
        <w:t>更有名的产区分布在首都都灵南面的阿斯蒂镇和阿尔巴镇周围。巴罗洛（</w:t>
      </w:r>
      <w:r>
        <w:t>Barolo DOCG)</w:t>
      </w:r>
      <w:r>
        <w:rPr>
          <w:rFonts w:hint="eastAsia"/>
        </w:rPr>
        <w:t>和巴巴列斯科（</w:t>
      </w:r>
      <w:r>
        <w:t>Barbaresco DOCG)</w:t>
      </w:r>
      <w:r>
        <w:rPr>
          <w:rFonts w:hint="eastAsia"/>
        </w:rPr>
        <w:t>是该区最富盛名的法定产区。该产区没有</w:t>
      </w:r>
      <w:r>
        <w:t>IGT</w:t>
      </w:r>
      <w:r>
        <w:rPr>
          <w:rFonts w:hint="eastAsia"/>
        </w:rPr>
        <w:t>或</w:t>
      </w:r>
      <w:r>
        <w:t>IGP</w:t>
      </w:r>
      <w:r>
        <w:rPr>
          <w:rFonts w:hint="eastAsia"/>
        </w:rPr>
        <w:t>葡萄酒，所有葡萄酒都属于</w:t>
      </w:r>
      <w:r>
        <w:t>DOC</w:t>
      </w:r>
      <w:r>
        <w:rPr>
          <w:rFonts w:hint="eastAsia"/>
        </w:rPr>
        <w:t>或</w:t>
      </w:r>
      <w:r>
        <w:t>DOCG</w:t>
      </w:r>
      <w:r>
        <w:rPr>
          <w:rFonts w:hint="eastAsia"/>
        </w:rPr>
        <w:t>葡萄酒。</w:t>
      </w:r>
    </w:p>
    <w:p w:rsidR="00324BA7" w:rsidRDefault="00324BA7" w:rsidP="009E5C06">
      <w:pPr>
        <w:jc w:val="left"/>
      </w:pPr>
      <w:r>
        <w:rPr>
          <w:rFonts w:hint="eastAsia"/>
        </w:rPr>
        <w:t>巴罗洛</w:t>
      </w:r>
    </w:p>
    <w:p w:rsidR="00324BA7" w:rsidRDefault="00324BA7" w:rsidP="009E5C06">
      <w:pPr>
        <w:jc w:val="left"/>
      </w:pPr>
      <w:r>
        <w:rPr>
          <w:rFonts w:hint="eastAsia"/>
        </w:rPr>
        <w:t>巴罗洛</w:t>
      </w:r>
      <w:r>
        <w:t>(Barolo DOCG)</w:t>
      </w:r>
      <w:r>
        <w:rPr>
          <w:rFonts w:hint="eastAsia"/>
        </w:rPr>
        <w:t>葡萄酒必须全部使用内比奥洛葡萄酿造。如果完全来自一个村庄，可用村庄名称标注在酒标上。例如阿尔巴的塞拉伦加巴罗洛。该产区还种植其他葡萄品种，主要有多赛托和巴贝拉，这两种葡萄使用一般法定产区阿尔巴</w:t>
      </w:r>
      <w:r>
        <w:t>( Alba DOC)</w:t>
      </w:r>
      <w:r>
        <w:rPr>
          <w:rFonts w:hint="eastAsia"/>
        </w:rPr>
        <w:t>来标注。</w:t>
      </w:r>
    </w:p>
    <w:p w:rsidR="00324BA7" w:rsidRDefault="00324BA7" w:rsidP="009E5C06">
      <w:pPr>
        <w:jc w:val="left"/>
      </w:pPr>
      <w:r>
        <w:rPr>
          <w:rFonts w:hint="eastAsia"/>
        </w:rPr>
        <w:t>巴罗洛</w:t>
      </w:r>
      <w:r>
        <w:t>( Barolo DOCG)</w:t>
      </w:r>
      <w:r>
        <w:rPr>
          <w:rFonts w:hint="eastAsia"/>
        </w:rPr>
        <w:t>必须经过三年的陈酿，其中包括</w:t>
      </w:r>
      <w:r>
        <w:t>18</w:t>
      </w:r>
      <w:r>
        <w:rPr>
          <w:rFonts w:hint="eastAsia"/>
        </w:rPr>
        <w:t>个月的橡木桶熟化之后才能上市。所有的巴罗洛葡萄酒都会受益于进一步的瓶内陈酿。</w:t>
      </w:r>
    </w:p>
    <w:p w:rsidR="00324BA7" w:rsidRDefault="00324BA7" w:rsidP="00A6274B">
      <w:pPr>
        <w:jc w:val="left"/>
      </w:pPr>
      <w:r>
        <w:rPr>
          <w:rFonts w:hint="eastAsia"/>
        </w:rPr>
        <w:t>特兰蒂诺</w:t>
      </w:r>
      <w:r>
        <w:t>—</w:t>
      </w:r>
      <w:r>
        <w:rPr>
          <w:rFonts w:hint="eastAsia"/>
        </w:rPr>
        <w:t>上阿迪杰</w:t>
      </w:r>
    </w:p>
    <w:p w:rsidR="00324BA7" w:rsidRDefault="00324BA7" w:rsidP="00A6274B">
      <w:pPr>
        <w:jc w:val="left"/>
      </w:pPr>
      <w:r>
        <w:rPr>
          <w:rFonts w:hint="eastAsia"/>
        </w:rPr>
        <w:t>意大利中部</w:t>
      </w:r>
    </w:p>
    <w:p w:rsidR="00324BA7" w:rsidRDefault="00324BA7" w:rsidP="00A6274B">
      <w:pPr>
        <w:jc w:val="left"/>
      </w:pPr>
      <w:r>
        <w:t xml:space="preserve">1. </w:t>
      </w:r>
      <w:r>
        <w:rPr>
          <w:rFonts w:hint="eastAsia"/>
        </w:rPr>
        <w:t>托斯卡纳</w:t>
      </w:r>
    </w:p>
    <w:p w:rsidR="00324BA7" w:rsidRDefault="00324BA7" w:rsidP="00A6274B">
      <w:pPr>
        <w:jc w:val="left"/>
      </w:pPr>
      <w:r>
        <w:rPr>
          <w:rFonts w:hint="eastAsia"/>
        </w:rPr>
        <w:t>该产区可以大致分为三部分：北面的基安蒂山区，南面的丘陵和山谷以及平坦的沿海平原。桑娇维塞是这三个区域的主要葡萄品种，也最负盛名，酿出的葡萄酒酸度高，单宁高。意大利中部以酿造红葡萄酒为主，虽然整个产区也酿造白葡萄酒。</w:t>
      </w:r>
    </w:p>
    <w:p w:rsidR="00324BA7" w:rsidRDefault="00324BA7" w:rsidP="00A6274B">
      <w:pPr>
        <w:jc w:val="left"/>
      </w:pPr>
      <w:r>
        <w:rPr>
          <w:rFonts w:hint="eastAsia"/>
        </w:rPr>
        <w:t>基安蒂</w:t>
      </w:r>
    </w:p>
    <w:p w:rsidR="00324BA7" w:rsidRDefault="00324BA7" w:rsidP="00A6274B">
      <w:pPr>
        <w:jc w:val="left"/>
      </w:pPr>
      <w:r>
        <w:rPr>
          <w:rFonts w:hint="eastAsia"/>
        </w:rPr>
        <w:t>位于亚平宁山脉的山麓。该产区覆盖范围广，共分为七个子产区。桑娇维塞为主导葡萄品种。大批量酿造基安蒂的酒庄使用的葡萄来自产区内较大范围，酒标上用基安蒂（</w:t>
      </w:r>
      <w:r>
        <w:t>Chianti DOCG)</w:t>
      </w:r>
      <w:r>
        <w:rPr>
          <w:rFonts w:hint="eastAsia"/>
        </w:rPr>
        <w:t>标注。基安蒂鲁菲娜（</w:t>
      </w:r>
      <w:r>
        <w:t>Chianti Rufina DOCG)</w:t>
      </w:r>
      <w:r>
        <w:rPr>
          <w:rFonts w:hint="eastAsia"/>
        </w:rPr>
        <w:t>和基安蒂科里森内西（</w:t>
      </w:r>
      <w:r>
        <w:t>Chianti Colli Senesi DOCG)</w:t>
      </w:r>
      <w:r>
        <w:rPr>
          <w:rFonts w:hint="eastAsia"/>
        </w:rPr>
        <w:t>这两个子产区尤其以高品质的葡萄酒而闻名。</w:t>
      </w:r>
    </w:p>
    <w:p w:rsidR="00324BA7" w:rsidRDefault="00324BA7" w:rsidP="00A6274B">
      <w:pPr>
        <w:jc w:val="left"/>
      </w:pPr>
      <w:r>
        <w:rPr>
          <w:rFonts w:hint="eastAsia"/>
        </w:rPr>
        <w:t>经典基安蒂（</w:t>
      </w:r>
      <w:r>
        <w:t>Chianti Classico DOCG)</w:t>
      </w:r>
      <w:r>
        <w:rPr>
          <w:rFonts w:hint="eastAsia"/>
        </w:rPr>
        <w:t>产区拥有自己的法定名称，并非基安蒂产区的子产区。经典基安蒂葡萄酒必须经过</w:t>
      </w:r>
      <w:r>
        <w:t>12</w:t>
      </w:r>
      <w:r>
        <w:rPr>
          <w:rFonts w:hint="eastAsia"/>
        </w:rPr>
        <w:t>个月的熟化才能上市销售。经典珍藏基安蒂（</w:t>
      </w:r>
      <w:r>
        <w:t>Chianti Classico Riserva DOCG)</w:t>
      </w:r>
      <w:r>
        <w:rPr>
          <w:rFonts w:hint="eastAsia"/>
        </w:rPr>
        <w:t>必须经过</w:t>
      </w:r>
      <w:r>
        <w:t>24</w:t>
      </w:r>
      <w:r>
        <w:rPr>
          <w:rFonts w:hint="eastAsia"/>
        </w:rPr>
        <w:t>个月的陈酿，其中必须至少有三个月的瓶内陈酿。基安蒂特级精选（</w:t>
      </w:r>
      <w:r>
        <w:t>Gran Selezione)</w:t>
      </w:r>
      <w:r>
        <w:rPr>
          <w:rFonts w:hint="eastAsia"/>
        </w:rPr>
        <w:t>在经典基安蒂葡萄酒中是命名等级最高的，葡萄必须来自单一葡萄园，并且陈年期必须比珍藏基安蒂长</w:t>
      </w:r>
      <w:r>
        <w:t>6</w:t>
      </w:r>
      <w:r>
        <w:rPr>
          <w:rFonts w:hint="eastAsia"/>
        </w:rPr>
        <w:t>个月。</w:t>
      </w:r>
    </w:p>
    <w:p w:rsidR="00324BA7" w:rsidRDefault="00324BA7" w:rsidP="00A6274B">
      <w:pPr>
        <w:jc w:val="left"/>
      </w:pPr>
      <w:r>
        <w:rPr>
          <w:rFonts w:hint="eastAsia"/>
        </w:rPr>
        <w:t>托斯卡纳南部</w:t>
      </w:r>
    </w:p>
    <w:p w:rsidR="00324BA7" w:rsidRDefault="00324BA7" w:rsidP="00A6274B">
      <w:pPr>
        <w:jc w:val="left"/>
      </w:pPr>
      <w:r>
        <w:rPr>
          <w:rFonts w:hint="eastAsia"/>
        </w:rPr>
        <w:t>南部的葡萄种植区海拔低于北部，气候较为温暖。蒙达奇诺的巴內洛（</w:t>
      </w:r>
      <w:r>
        <w:t>Brunello di Montalcino DOCG)</w:t>
      </w:r>
      <w:r>
        <w:rPr>
          <w:rFonts w:hint="eastAsia"/>
        </w:rPr>
        <w:t>和蒙特普齐亚诺的贵族红葡萄酒产区（</w:t>
      </w:r>
      <w:r>
        <w:t>Vino Nobile di Montepulciano DOCG)</w:t>
      </w:r>
      <w:r>
        <w:rPr>
          <w:rFonts w:hint="eastAsia"/>
        </w:rPr>
        <w:t>均为该产区最知名的法定产区。蒙达奇诺的巴內洛葡萄酒必须完全使用桑娇维塞酿造，并且经过至少五年的陈酿，其中包括两年的橡木桶熟化才能出售。蒙特普齐亚诺的贵族红葡萄酒可以将桑娇维塞与其他允许使用的葡萄品种混酿，并且必须在销售前至少陈酿两年。</w:t>
      </w:r>
    </w:p>
    <w:p w:rsidR="00324BA7" w:rsidRDefault="00324BA7" w:rsidP="00A6274B">
      <w:pPr>
        <w:jc w:val="left"/>
      </w:pPr>
      <w:r>
        <w:rPr>
          <w:rFonts w:hint="eastAsia"/>
        </w:rPr>
        <w:t>沿海地区</w:t>
      </w:r>
    </w:p>
    <w:p w:rsidR="00324BA7" w:rsidRDefault="00324BA7" w:rsidP="00A6274B">
      <w:pPr>
        <w:jc w:val="left"/>
      </w:pPr>
      <w:r>
        <w:rPr>
          <w:rFonts w:hint="eastAsia"/>
        </w:rPr>
        <w:t>托斯卡纳海岸目睹了第一个“超级托斯卡纳”的诞生。许多葡萄酒在瓶贴上标注为托斯卡纳（</w:t>
      </w:r>
      <w:r>
        <w:t>Toscana IGT)</w:t>
      </w:r>
      <w:r>
        <w:rPr>
          <w:rFonts w:hint="eastAsia"/>
        </w:rPr>
        <w:t>，还有较迟获得命名的法定产区博格利（</w:t>
      </w:r>
      <w:r>
        <w:t>Bolgheri DOC)</w:t>
      </w:r>
      <w:r>
        <w:rPr>
          <w:rFonts w:hint="eastAsia"/>
        </w:rPr>
        <w:t>和马雷马托斯卡纳（</w:t>
      </w:r>
      <w:r>
        <w:t>Maremma Toscana DOC)</w:t>
      </w:r>
    </w:p>
    <w:p w:rsidR="00324BA7" w:rsidRDefault="00324BA7" w:rsidP="00A6274B">
      <w:pPr>
        <w:jc w:val="left"/>
      </w:pPr>
      <w:r>
        <w:t xml:space="preserve">2. </w:t>
      </w:r>
      <w:r>
        <w:rPr>
          <w:rFonts w:hint="eastAsia"/>
        </w:rPr>
        <w:t>翁布里亚</w:t>
      </w:r>
    </w:p>
    <w:p w:rsidR="00324BA7" w:rsidRDefault="00324BA7" w:rsidP="00A6274B">
      <w:pPr>
        <w:jc w:val="left"/>
      </w:pPr>
      <w:r>
        <w:rPr>
          <w:rFonts w:hint="eastAsia"/>
        </w:rPr>
        <w:t>该产区以白葡萄酒奥尔维耶托（</w:t>
      </w:r>
      <w:r>
        <w:t>Orvieto DOC)</w:t>
      </w:r>
      <w:r>
        <w:rPr>
          <w:rFonts w:hint="eastAsia"/>
        </w:rPr>
        <w:t>而闻名，用格莱切多，棠比内洛以及一些当地的葡萄品种混酿。翁布里亚最有名的红葡萄酒是用厚皮萨格兰蒂诺葡萄酿造的蒙泰法尔科萨格兰蒂诺（</w:t>
      </w:r>
      <w:r>
        <w:t>Sagrantino di Montefalco DOCG).</w:t>
      </w:r>
    </w:p>
    <w:p w:rsidR="00324BA7" w:rsidRDefault="00324BA7" w:rsidP="00A6274B">
      <w:pPr>
        <w:jc w:val="left"/>
      </w:pPr>
      <w:r>
        <w:t xml:space="preserve">3. </w:t>
      </w:r>
      <w:r>
        <w:rPr>
          <w:rFonts w:hint="eastAsia"/>
        </w:rPr>
        <w:t>拉齐奥</w:t>
      </w:r>
    </w:p>
    <w:p w:rsidR="00324BA7" w:rsidRDefault="00324BA7" w:rsidP="00A6274B">
      <w:pPr>
        <w:jc w:val="left"/>
      </w:pPr>
      <w:r>
        <w:rPr>
          <w:rFonts w:hint="eastAsia"/>
        </w:rPr>
        <w:t>最有名的葡萄酒是弗拉斯卡蒂（</w:t>
      </w:r>
      <w:r>
        <w:t>Frascati DOC)</w:t>
      </w:r>
      <w:r>
        <w:rPr>
          <w:rFonts w:hint="eastAsia"/>
        </w:rPr>
        <w:t>。这里的葡萄酒用玛尔维萨（</w:t>
      </w:r>
      <w:r>
        <w:t>Malvasia)</w:t>
      </w:r>
      <w:r>
        <w:rPr>
          <w:rFonts w:hint="eastAsia"/>
        </w:rPr>
        <w:t>和棠比内洛（</w:t>
      </w:r>
      <w:r>
        <w:t>Trebbiano)</w:t>
      </w:r>
      <w:r>
        <w:rPr>
          <w:rFonts w:hint="eastAsia"/>
        </w:rPr>
        <w:t>混酿。</w:t>
      </w:r>
    </w:p>
    <w:p w:rsidR="00324BA7" w:rsidRDefault="00324BA7" w:rsidP="00A6274B">
      <w:pPr>
        <w:jc w:val="left"/>
      </w:pPr>
      <w:r>
        <w:t xml:space="preserve">4. </w:t>
      </w:r>
      <w:r>
        <w:rPr>
          <w:rFonts w:hint="eastAsia"/>
        </w:rPr>
        <w:t>马尔凯</w:t>
      </w:r>
    </w:p>
    <w:p w:rsidR="00324BA7" w:rsidRDefault="00324BA7" w:rsidP="00A6274B">
      <w:pPr>
        <w:jc w:val="left"/>
      </w:pPr>
      <w:r>
        <w:rPr>
          <w:rFonts w:hint="eastAsia"/>
        </w:rPr>
        <w:t>以用维蒂奇诺葡萄酿造的白葡萄酒最为著称。其中最有名的是杰西城堡的维蒂奇诺（</w:t>
      </w:r>
      <w:r>
        <w:t>Verdicchio dei Castelli di jesi DOC)</w:t>
      </w:r>
      <w:r>
        <w:rPr>
          <w:rFonts w:hint="eastAsia"/>
        </w:rPr>
        <w:t>。该产区的红葡萄酒用蒙特普齐亚诺与桑娇维塞混酿而成，其中最知名的是科内罗（</w:t>
      </w:r>
      <w:r>
        <w:t>Conero DOCG).</w:t>
      </w:r>
    </w:p>
    <w:p w:rsidR="00324BA7" w:rsidRDefault="00324BA7" w:rsidP="00A6274B">
      <w:pPr>
        <w:jc w:val="left"/>
      </w:pPr>
      <w:r>
        <w:t xml:space="preserve">5. </w:t>
      </w:r>
      <w:r>
        <w:rPr>
          <w:rFonts w:hint="eastAsia"/>
        </w:rPr>
        <w:t>阿布鲁佐</w:t>
      </w:r>
    </w:p>
    <w:p w:rsidR="00324BA7" w:rsidRDefault="00324BA7" w:rsidP="00A6274B">
      <w:pPr>
        <w:jc w:val="left"/>
      </w:pPr>
      <w:r>
        <w:rPr>
          <w:rFonts w:hint="eastAsia"/>
        </w:rPr>
        <w:t>该产区以红葡萄品种蒙特普齐亚诺而闻名。这里的主要葡萄酒阿布鲁佐的蒙特普齐亚诺</w:t>
      </w:r>
      <w:r>
        <w:t>(Montepulciano d'Abruzzo DOC)</w:t>
      </w:r>
      <w:r>
        <w:rPr>
          <w:rFonts w:hint="eastAsia"/>
        </w:rPr>
        <w:t>就是用这个品种命名的。</w:t>
      </w:r>
    </w:p>
    <w:p w:rsidR="00324BA7" w:rsidRDefault="00324BA7" w:rsidP="00A6274B">
      <w:pPr>
        <w:jc w:val="left"/>
      </w:pPr>
      <w:r>
        <w:rPr>
          <w:rFonts w:hint="eastAsia"/>
        </w:rPr>
        <w:t>意大利南部</w:t>
      </w:r>
    </w:p>
    <w:p w:rsidR="00324BA7" w:rsidRDefault="00324BA7" w:rsidP="00A6274B">
      <w:pPr>
        <w:jc w:val="left"/>
      </w:pPr>
      <w:r>
        <w:rPr>
          <w:rFonts w:hint="eastAsia"/>
        </w:rPr>
        <w:t>意大利南部从拉齐奥的南部一直延伸到意大利的最南端，包括普利亚半岛和西西里岛在内。</w:t>
      </w:r>
    </w:p>
    <w:p w:rsidR="00324BA7" w:rsidRDefault="00324BA7" w:rsidP="00A6274B">
      <w:pPr>
        <w:jc w:val="left"/>
      </w:pPr>
      <w:r>
        <w:rPr>
          <w:rFonts w:hint="eastAsia"/>
        </w:rPr>
        <w:t>气候：内陆的气候炎热干燥，靠近海岸变得湿润。</w:t>
      </w:r>
    </w:p>
    <w:p w:rsidR="00324BA7" w:rsidRDefault="00324BA7" w:rsidP="00A6274B">
      <w:pPr>
        <w:jc w:val="left"/>
      </w:pPr>
      <w:r>
        <w:rPr>
          <w:rFonts w:hint="eastAsia"/>
        </w:rPr>
        <w:t>葡萄栽培：传统上将葡萄树修剪成贴近地面的矮灌木型，留下较多的葡萄叶以免葡萄被晒伤。</w:t>
      </w:r>
    </w:p>
    <w:p w:rsidR="00324BA7" w:rsidRDefault="00324BA7" w:rsidP="00A6274B">
      <w:pPr>
        <w:jc w:val="left"/>
      </w:pPr>
      <w:r>
        <w:t xml:space="preserve">1. </w:t>
      </w:r>
      <w:r>
        <w:rPr>
          <w:rFonts w:hint="eastAsia"/>
        </w:rPr>
        <w:t>坎帕尼亚</w:t>
      </w:r>
    </w:p>
    <w:p w:rsidR="00324BA7" w:rsidRDefault="00324BA7" w:rsidP="00A6274B">
      <w:pPr>
        <w:jc w:val="left"/>
      </w:pPr>
      <w:r>
        <w:rPr>
          <w:rFonts w:hint="eastAsia"/>
        </w:rPr>
        <w:t>意大利南部出产</w:t>
      </w:r>
      <w:r>
        <w:t>DOCG</w:t>
      </w:r>
      <w:r>
        <w:rPr>
          <w:rFonts w:hint="eastAsia"/>
        </w:rPr>
        <w:t>葡萄酒最多的产区。用菲亚诺和格莱克酿造的白葡萄酒是该产区最好的。许多最好的葡萄酒产自坎帕尼亚的阿维利诺菲亚诺（</w:t>
      </w:r>
      <w:r>
        <w:t>Fiano di Avellino DOCG)</w:t>
      </w:r>
      <w:r>
        <w:rPr>
          <w:rFonts w:hint="eastAsia"/>
        </w:rPr>
        <w:t>和都福格莱克（</w:t>
      </w:r>
      <w:r>
        <w:t>Greco di Tufo DOCG)</w:t>
      </w:r>
      <w:r>
        <w:rPr>
          <w:rFonts w:hint="eastAsia"/>
        </w:rPr>
        <w:t>两个法定产区。阿里亚尼考是南部地区最富盛名的红葡萄品种。用这种葡萄酿造的最好的葡萄酒出自陶乐西（</w:t>
      </w:r>
      <w:r>
        <w:t>Taurasi DOCG)</w:t>
      </w:r>
      <w:r>
        <w:rPr>
          <w:rFonts w:hint="eastAsia"/>
        </w:rPr>
        <w:t>产区。</w:t>
      </w:r>
    </w:p>
    <w:p w:rsidR="00324BA7" w:rsidRDefault="00324BA7" w:rsidP="00A6274B">
      <w:pPr>
        <w:jc w:val="left"/>
      </w:pPr>
      <w:r>
        <w:t xml:space="preserve">2. </w:t>
      </w:r>
      <w:r>
        <w:rPr>
          <w:rFonts w:hint="eastAsia"/>
        </w:rPr>
        <w:t>巴斯利卡塔</w:t>
      </w:r>
    </w:p>
    <w:p w:rsidR="00324BA7" w:rsidRDefault="00324BA7" w:rsidP="00A6274B">
      <w:pPr>
        <w:jc w:val="left"/>
      </w:pPr>
      <w:r>
        <w:rPr>
          <w:rFonts w:hint="eastAsia"/>
        </w:rPr>
        <w:t>阿里亚尼考是酿造武尔图雷阿里亚尼考（</w:t>
      </w:r>
      <w:r>
        <w:t>Aglianico del Vulture DOC)</w:t>
      </w:r>
      <w:r>
        <w:rPr>
          <w:rFonts w:hint="eastAsia"/>
        </w:rPr>
        <w:t>的主要品种，被认为是该产区最好的葡萄酒。</w:t>
      </w:r>
    </w:p>
    <w:p w:rsidR="00324BA7" w:rsidRDefault="00324BA7" w:rsidP="00A6274B">
      <w:pPr>
        <w:jc w:val="left"/>
      </w:pPr>
      <w:r>
        <w:t xml:space="preserve">3. </w:t>
      </w:r>
      <w:r>
        <w:rPr>
          <w:rFonts w:hint="eastAsia"/>
        </w:rPr>
        <w:t>普利亚</w:t>
      </w:r>
    </w:p>
    <w:p w:rsidR="00324BA7" w:rsidRDefault="00324BA7" w:rsidP="00A6274B">
      <w:pPr>
        <w:jc w:val="left"/>
      </w:pPr>
      <w:r>
        <w:rPr>
          <w:rFonts w:hint="eastAsia"/>
        </w:rPr>
        <w:t>红葡萄是该产区的主导品种，最重要的是尼格马罗和普拉米蒂沃（即仙粉黛），如果产量很高，适合早期饮用，仅作为普利亚（</w:t>
      </w:r>
      <w:r>
        <w:t>Puglia IGT)</w:t>
      </w:r>
      <w:r>
        <w:rPr>
          <w:rFonts w:hint="eastAsia"/>
        </w:rPr>
        <w:t>来销售。许多最好的葡萄酒产自萨利切萨伦蒂诺（</w:t>
      </w:r>
      <w:r>
        <w:t>Salice Salentino DOC)</w:t>
      </w:r>
      <w:r>
        <w:rPr>
          <w:rFonts w:hint="eastAsia"/>
        </w:rPr>
        <w:t>。</w:t>
      </w:r>
    </w:p>
    <w:p w:rsidR="00324BA7" w:rsidRDefault="00324BA7" w:rsidP="00A6274B">
      <w:pPr>
        <w:jc w:val="left"/>
      </w:pPr>
      <w:r>
        <w:t xml:space="preserve">4. </w:t>
      </w:r>
      <w:r>
        <w:rPr>
          <w:rFonts w:hint="eastAsia"/>
        </w:rPr>
        <w:t>西西里岛</w:t>
      </w:r>
    </w:p>
    <w:p w:rsidR="00324BA7" w:rsidRDefault="00324BA7" w:rsidP="00A6274B">
      <w:pPr>
        <w:jc w:val="left"/>
      </w:pPr>
      <w:r>
        <w:rPr>
          <w:rFonts w:hint="eastAsia"/>
        </w:rPr>
        <w:t>大多数的葡萄用于酿造西西里特雷（</w:t>
      </w:r>
      <w:r>
        <w:t>IGT Terre di Sicilia/Terre Siciliane)</w:t>
      </w:r>
      <w:r>
        <w:rPr>
          <w:rFonts w:hint="eastAsia"/>
        </w:rPr>
        <w:t>，如果产量减少，则酿造用西西里（</w:t>
      </w:r>
      <w:r>
        <w:t>Sicilia DOC</w:t>
      </w:r>
      <w:r>
        <w:rPr>
          <w:rFonts w:hint="eastAsia"/>
        </w:rPr>
        <w:t>）标注葡萄酒。黑阿沃拉是酿造这类葡萄酒的主要葡萄品种。西西里岛最好的一些葡萄酒产自埃特纳（</w:t>
      </w:r>
      <w:r>
        <w:t>Etna DOC</w:t>
      </w:r>
      <w:r>
        <w:rPr>
          <w:rFonts w:hint="eastAsia"/>
        </w:rPr>
        <w:t>）。</w:t>
      </w:r>
    </w:p>
    <w:p w:rsidR="00324BA7" w:rsidRDefault="00324BA7" w:rsidP="00A6274B">
      <w:pPr>
        <w:jc w:val="left"/>
      </w:pPr>
    </w:p>
    <w:p w:rsidR="00324BA7" w:rsidRDefault="00324BA7" w:rsidP="00A6274B">
      <w:pPr>
        <w:jc w:val="left"/>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学高级第二十九</w:t>
      </w:r>
      <w:r w:rsidRPr="00AA3FB2">
        <w:rPr>
          <w:rFonts w:hint="eastAsia"/>
          <w:b/>
        </w:rPr>
        <w:t>天</w:t>
      </w:r>
      <w:r w:rsidRPr="00AA3FB2">
        <w:rPr>
          <w:rFonts w:ascii="宋体" w:hAnsi="宋体" w:hint="eastAsia"/>
          <w:b/>
        </w:rPr>
        <w:t>】</w:t>
      </w:r>
    </w:p>
    <w:p w:rsidR="00324BA7" w:rsidRDefault="00324BA7" w:rsidP="00A6274B">
      <w:pPr>
        <w:jc w:val="left"/>
      </w:pPr>
      <w:r>
        <w:rPr>
          <w:rFonts w:hint="eastAsia"/>
        </w:rPr>
        <w:t>西班牙</w:t>
      </w:r>
    </w:p>
    <w:p w:rsidR="00324BA7" w:rsidRDefault="00324BA7" w:rsidP="00A6274B">
      <w:pPr>
        <w:jc w:val="left"/>
      </w:pPr>
      <w:r>
        <w:rPr>
          <w:rFonts w:hint="eastAsia"/>
        </w:rPr>
        <w:t>气候：三个主要的气候带</w:t>
      </w:r>
    </w:p>
    <w:p w:rsidR="00324BA7" w:rsidRDefault="00324BA7" w:rsidP="00A6274B">
      <w:pPr>
        <w:jc w:val="left"/>
      </w:pPr>
      <w:r>
        <w:rPr>
          <w:rFonts w:hint="eastAsia"/>
        </w:rPr>
        <w:t>北部和西北部沿海产区属温和的海洋性气候，降雨多。</w:t>
      </w:r>
    </w:p>
    <w:p w:rsidR="00324BA7" w:rsidRDefault="00324BA7" w:rsidP="00A6274B">
      <w:pPr>
        <w:jc w:val="left"/>
      </w:pPr>
      <w:r>
        <w:rPr>
          <w:rFonts w:hint="eastAsia"/>
        </w:rPr>
        <w:t>东部沿海产区属温暖的地中海气候</w:t>
      </w:r>
    </w:p>
    <w:p w:rsidR="00324BA7" w:rsidRDefault="00324BA7" w:rsidP="00A6274B">
      <w:pPr>
        <w:jc w:val="left"/>
      </w:pPr>
      <w:r>
        <w:rPr>
          <w:rFonts w:hint="eastAsia"/>
        </w:rPr>
        <w:t>中部属于炎热的大陆性气候。</w:t>
      </w:r>
    </w:p>
    <w:p w:rsidR="00324BA7" w:rsidRDefault="00324BA7" w:rsidP="00A6274B">
      <w:pPr>
        <w:jc w:val="left"/>
      </w:pPr>
      <w:r>
        <w:rPr>
          <w:rFonts w:hint="eastAsia"/>
        </w:rPr>
        <w:t>最大的挑战是炎热和缺水，低密度种植以及灌木型修剪是最佳办法。</w:t>
      </w:r>
    </w:p>
    <w:p w:rsidR="00324BA7" w:rsidRDefault="00324BA7" w:rsidP="00A6274B">
      <w:pPr>
        <w:jc w:val="left"/>
      </w:pPr>
      <w:r>
        <w:rPr>
          <w:rFonts w:hint="eastAsia"/>
        </w:rPr>
        <w:t>葡萄品种与葡萄酒风格</w:t>
      </w:r>
    </w:p>
    <w:p w:rsidR="00324BA7" w:rsidRDefault="00324BA7" w:rsidP="00A6274B">
      <w:pPr>
        <w:jc w:val="left"/>
      </w:pPr>
      <w:r>
        <w:rPr>
          <w:rFonts w:hint="eastAsia"/>
        </w:rPr>
        <w:t>重要的红葡萄品种及其风格</w:t>
      </w:r>
    </w:p>
    <w:p w:rsidR="00324BA7" w:rsidRDefault="00324BA7" w:rsidP="00A6274B">
      <w:pPr>
        <w:jc w:val="left"/>
      </w:pPr>
      <w:r>
        <w:t>1.</w:t>
      </w:r>
      <w:r>
        <w:rPr>
          <w:rFonts w:hint="eastAsia"/>
        </w:rPr>
        <w:t>添普兰尼洛：广泛种植在西班牙的北部和中部。果皮厚，酸度中等。在二氧化碳浸渍过程中往往自行发酵，能够酿出带有清新草莓香味的新酒（</w:t>
      </w:r>
      <w:r>
        <w:t>Joven),</w:t>
      </w:r>
      <w:r>
        <w:rPr>
          <w:rFonts w:hint="eastAsia"/>
        </w:rPr>
        <w:t>这种今早饮用风格的葡萄酒越来越受青睐。</w:t>
      </w:r>
    </w:p>
    <w:p w:rsidR="00324BA7" w:rsidRDefault="00324BA7" w:rsidP="00A6274B">
      <w:pPr>
        <w:jc w:val="left"/>
      </w:pPr>
      <w:r>
        <w:t>2.</w:t>
      </w:r>
      <w:r>
        <w:rPr>
          <w:rFonts w:hint="eastAsia"/>
        </w:rPr>
        <w:t>红加尔纳恰：是歌海娜的西班牙语名称。广泛用于酿造桃红葡萄酒。成熟早，酿出葡萄酒具有较高酒精度。</w:t>
      </w:r>
    </w:p>
    <w:p w:rsidR="00324BA7" w:rsidRDefault="00324BA7" w:rsidP="00A6274B">
      <w:pPr>
        <w:jc w:val="left"/>
      </w:pPr>
      <w:r>
        <w:t xml:space="preserve">3. </w:t>
      </w:r>
      <w:r>
        <w:rPr>
          <w:rFonts w:hint="eastAsia"/>
        </w:rPr>
        <w:t>莫纳斯特雷尔：即穆尔韦德，生长在东南部的</w:t>
      </w:r>
      <w:r>
        <w:t>DO</w:t>
      </w:r>
      <w:r>
        <w:rPr>
          <w:rFonts w:hint="eastAsia"/>
        </w:rPr>
        <w:t>葡萄酒产区。</w:t>
      </w:r>
    </w:p>
    <w:p w:rsidR="00324BA7" w:rsidRDefault="00324BA7" w:rsidP="00A6274B">
      <w:pPr>
        <w:jc w:val="left"/>
      </w:pPr>
      <w:r>
        <w:rPr>
          <w:rFonts w:hint="eastAsia"/>
        </w:rPr>
        <w:t>其他葡萄品种：格拉西亚诺，玛佐罗，门西亚。</w:t>
      </w:r>
    </w:p>
    <w:p w:rsidR="00324BA7" w:rsidRDefault="00324BA7" w:rsidP="00A6274B">
      <w:pPr>
        <w:jc w:val="left"/>
      </w:pPr>
      <w:r>
        <w:rPr>
          <w:rFonts w:hint="eastAsia"/>
        </w:rPr>
        <w:t>重要的白葡萄品种</w:t>
      </w:r>
    </w:p>
    <w:p w:rsidR="00324BA7" w:rsidRDefault="00324BA7" w:rsidP="00A6274B">
      <w:pPr>
        <w:jc w:val="left"/>
      </w:pPr>
      <w:r>
        <w:t>1.</w:t>
      </w:r>
      <w:r>
        <w:rPr>
          <w:rFonts w:hint="eastAsia"/>
        </w:rPr>
        <w:t>弗德乔：极其容易氧化的白葡萄品种，风格与长相思葡萄酒相近。</w:t>
      </w:r>
    </w:p>
    <w:p w:rsidR="00324BA7" w:rsidRDefault="00324BA7" w:rsidP="00A6274B">
      <w:pPr>
        <w:jc w:val="left"/>
      </w:pPr>
      <w:r>
        <w:t xml:space="preserve">2. </w:t>
      </w:r>
      <w:r>
        <w:rPr>
          <w:rFonts w:hint="eastAsia"/>
        </w:rPr>
        <w:t>阿尔巴利诺：种植在西班牙西北部，果皮较厚，具有天然高酸度。</w:t>
      </w:r>
    </w:p>
    <w:p w:rsidR="00324BA7" w:rsidRDefault="00324BA7" w:rsidP="00A6274B">
      <w:pPr>
        <w:jc w:val="left"/>
      </w:pPr>
      <w:r>
        <w:rPr>
          <w:rFonts w:hint="eastAsia"/>
        </w:rPr>
        <w:t>其他白葡萄品种</w:t>
      </w:r>
    </w:p>
    <w:p w:rsidR="00324BA7" w:rsidRDefault="00324BA7" w:rsidP="00A6274B">
      <w:pPr>
        <w:jc w:val="left"/>
      </w:pPr>
      <w:r>
        <w:rPr>
          <w:rFonts w:hint="eastAsia"/>
        </w:rPr>
        <w:t>爱伦：西班牙种植最广泛的葡萄品种，绝大多数种植在西班牙中部的拉曼恰。大部分葡萄用于酿造赫雷斯白兰地。</w:t>
      </w:r>
    </w:p>
    <w:p w:rsidR="00324BA7" w:rsidRDefault="00324BA7" w:rsidP="00A6274B">
      <w:pPr>
        <w:jc w:val="left"/>
      </w:pPr>
      <w:r>
        <w:rPr>
          <w:rFonts w:hint="eastAsia"/>
        </w:rPr>
        <w:t>帕雷拉达，沙雷洛和马卡贝奥广泛种植在加泰罗尼亚，并且是用于酿造卡瓦的主要品种。</w:t>
      </w:r>
    </w:p>
    <w:p w:rsidR="00324BA7" w:rsidRDefault="00324BA7" w:rsidP="00A6274B">
      <w:pPr>
        <w:jc w:val="left"/>
      </w:pPr>
      <w:r>
        <w:rPr>
          <w:rFonts w:hint="eastAsia"/>
        </w:rPr>
        <w:t>国际化品种：赤霞珠，梅洛，长相思和霞多丽等。</w:t>
      </w:r>
    </w:p>
    <w:p w:rsidR="00324BA7" w:rsidRDefault="00324BA7" w:rsidP="00A6274B">
      <w:pPr>
        <w:jc w:val="left"/>
      </w:pPr>
      <w:r>
        <w:rPr>
          <w:rFonts w:hint="eastAsia"/>
        </w:rPr>
        <w:t>产区及葡萄酒</w:t>
      </w:r>
    </w:p>
    <w:p w:rsidR="00324BA7" w:rsidRDefault="00324BA7" w:rsidP="00A6274B">
      <w:pPr>
        <w:jc w:val="left"/>
      </w:pPr>
      <w:r>
        <w:rPr>
          <w:rFonts w:hint="eastAsia"/>
        </w:rPr>
        <w:t>西班牙主要的</w:t>
      </w:r>
      <w:r>
        <w:t>DO</w:t>
      </w:r>
      <w:r>
        <w:rPr>
          <w:rFonts w:hint="eastAsia"/>
        </w:rPr>
        <w:t>葡萄酒产区可划分为六个地理产区：上埃布罗，加泰罗尼亚，杜埃罗河谷，西北部，莱万特和卡斯蒂利亚</w:t>
      </w:r>
      <w:r>
        <w:t>-</w:t>
      </w:r>
      <w:r>
        <w:rPr>
          <w:rFonts w:hint="eastAsia"/>
        </w:rPr>
        <w:t>拉曼恰。</w:t>
      </w:r>
    </w:p>
    <w:p w:rsidR="00324BA7" w:rsidRDefault="00324BA7" w:rsidP="00A6274B">
      <w:pPr>
        <w:jc w:val="left"/>
      </w:pPr>
      <w:r>
        <w:t xml:space="preserve">1. </w:t>
      </w:r>
      <w:r>
        <w:rPr>
          <w:rFonts w:hint="eastAsia"/>
        </w:rPr>
        <w:t>上埃布罗</w:t>
      </w:r>
    </w:p>
    <w:p w:rsidR="00324BA7" w:rsidRDefault="00324BA7" w:rsidP="00A6274B">
      <w:pPr>
        <w:jc w:val="left"/>
      </w:pPr>
      <w:r>
        <w:rPr>
          <w:rFonts w:hint="eastAsia"/>
        </w:rPr>
        <w:t>里奥哈</w:t>
      </w:r>
    </w:p>
    <w:p w:rsidR="00324BA7" w:rsidRDefault="00324BA7" w:rsidP="00A6274B">
      <w:pPr>
        <w:jc w:val="left"/>
      </w:pPr>
      <w:r>
        <w:rPr>
          <w:rFonts w:hint="eastAsia"/>
        </w:rPr>
        <w:t>里奥哈分为三个不同的子产区。阿拉维萨里奥哈位于洛格罗尼奥西面，埃布罗河北岸。这里酿造的葡萄酒是里奥哈酒体最轻盈而且往往最具细致感的葡萄酒。面积较大的上里奥哈坐落在埃布罗河的南面。下里奥哈位于洛格罗尼奥的东面，主要分布在埃布罗河的南岸。</w:t>
      </w:r>
    </w:p>
    <w:p w:rsidR="00324BA7" w:rsidRDefault="00324BA7" w:rsidP="00A6274B">
      <w:pPr>
        <w:jc w:val="left"/>
      </w:pPr>
      <w:r>
        <w:rPr>
          <w:rFonts w:hint="eastAsia"/>
        </w:rPr>
        <w:t>种植区以红葡萄品种为主。添普兰尼洛是种植最广泛的品种，在较凉爽的子产区西部生长的最好。里奥哈可以用各种方法来酿造，如果是尽早饮用便会采用二氧化碳浸渍法，需要长时间熟化的葡萄酒通常先去除果梗并将破碎后再进行传统的发酵。橡木桶熟化起着非常重要的作用，</w:t>
      </w:r>
    </w:p>
    <w:p w:rsidR="00324BA7" w:rsidRDefault="00324BA7" w:rsidP="00A6274B">
      <w:pPr>
        <w:jc w:val="left"/>
      </w:pPr>
      <w:r>
        <w:rPr>
          <w:rFonts w:hint="eastAsia"/>
        </w:rPr>
        <w:t>目前有八个白葡萄品种获准用于酿造里奥哈白葡萄酒。最诶广泛种植的葡萄品种是维尤拉。</w:t>
      </w:r>
    </w:p>
    <w:p w:rsidR="00324BA7" w:rsidRDefault="00324BA7" w:rsidP="00A6274B">
      <w:pPr>
        <w:jc w:val="left"/>
      </w:pPr>
    </w:p>
    <w:p w:rsidR="00324BA7" w:rsidRDefault="00324BA7" w:rsidP="00A6274B">
      <w:pPr>
        <w:jc w:val="left"/>
      </w:pPr>
    </w:p>
    <w:p w:rsidR="00324BA7" w:rsidRDefault="00324BA7" w:rsidP="00A6274B">
      <w:pPr>
        <w:jc w:val="left"/>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学高级第三十</w:t>
      </w:r>
      <w:r w:rsidRPr="00AA3FB2">
        <w:rPr>
          <w:rFonts w:hint="eastAsia"/>
          <w:b/>
        </w:rPr>
        <w:t>天</w:t>
      </w:r>
      <w:r w:rsidRPr="00AA3FB2">
        <w:rPr>
          <w:rFonts w:ascii="宋体" w:hAnsi="宋体" w:hint="eastAsia"/>
          <w:b/>
        </w:rPr>
        <w:t>】</w:t>
      </w:r>
    </w:p>
    <w:p w:rsidR="00324BA7" w:rsidRDefault="00324BA7" w:rsidP="00A6274B">
      <w:pPr>
        <w:jc w:val="left"/>
      </w:pPr>
      <w:r>
        <w:rPr>
          <w:rFonts w:hint="eastAsia"/>
        </w:rPr>
        <w:t>纳瓦拉</w:t>
      </w:r>
    </w:p>
    <w:p w:rsidR="00324BA7" w:rsidRDefault="00324BA7" w:rsidP="00A6274B">
      <w:pPr>
        <w:jc w:val="left"/>
      </w:pPr>
      <w:r>
        <w:rPr>
          <w:rFonts w:hint="eastAsia"/>
        </w:rPr>
        <w:t>从里奥哈北部和东部的边界一直延伸到比利牛斯山山麓。添普兰尼洛是最广泛种植的品种，主要用于酿造红葡萄酒。葡萄酒的风格有性价比良好的新酒（</w:t>
      </w:r>
      <w:r>
        <w:t>Joven)</w:t>
      </w:r>
      <w:r>
        <w:rPr>
          <w:rFonts w:hint="eastAsia"/>
        </w:rPr>
        <w:t>，也有顶级品质的优质特级珍藏（</w:t>
      </w:r>
      <w:r>
        <w:t>Gran Reserva)</w:t>
      </w:r>
      <w:r>
        <w:rPr>
          <w:rFonts w:hint="eastAsia"/>
        </w:rPr>
        <w:t>。用于酿造桃红葡萄酒的加尔纳恰会在酸度较高而糖分较低时就较早采摘。</w:t>
      </w:r>
    </w:p>
    <w:p w:rsidR="00324BA7" w:rsidRDefault="00324BA7" w:rsidP="00A6274B">
      <w:pPr>
        <w:jc w:val="left"/>
      </w:pPr>
      <w:r>
        <w:rPr>
          <w:rFonts w:hint="eastAsia"/>
        </w:rPr>
        <w:t>佳丽酿和卡拉塔尤德</w:t>
      </w:r>
    </w:p>
    <w:p w:rsidR="00324BA7" w:rsidRDefault="00324BA7" w:rsidP="00A6274B">
      <w:pPr>
        <w:jc w:val="left"/>
      </w:pPr>
      <w:r>
        <w:rPr>
          <w:rFonts w:hint="eastAsia"/>
        </w:rPr>
        <w:t>两个相邻的法定产区，坐落在埃布罗河的南面。总体来说这两个产区属温暖的大陆性气候，降雨量降低。加尔纳恰是这两个产区种植的主要品种。</w:t>
      </w:r>
    </w:p>
    <w:p w:rsidR="00324BA7" w:rsidRDefault="00324BA7" w:rsidP="00A6274B">
      <w:pPr>
        <w:jc w:val="left"/>
      </w:pPr>
      <w:r>
        <w:rPr>
          <w:rFonts w:hint="eastAsia"/>
        </w:rPr>
        <w:t>加泰罗尼亚</w:t>
      </w:r>
    </w:p>
    <w:p w:rsidR="00324BA7" w:rsidRDefault="00324BA7" w:rsidP="00A6274B">
      <w:pPr>
        <w:jc w:val="left"/>
      </w:pPr>
      <w:r>
        <w:rPr>
          <w:rFonts w:hint="eastAsia"/>
        </w:rPr>
        <w:t>西班牙东北部，整个加泰罗尼亚都属于酿造静止葡萄酒的一般法定产区。</w:t>
      </w:r>
    </w:p>
    <w:p w:rsidR="00324BA7" w:rsidRDefault="00324BA7" w:rsidP="00A6274B">
      <w:pPr>
        <w:jc w:val="left"/>
      </w:pPr>
      <w:r>
        <w:rPr>
          <w:rFonts w:hint="eastAsia"/>
        </w:rPr>
        <w:t>佩内德斯</w:t>
      </w:r>
    </w:p>
    <w:p w:rsidR="00324BA7" w:rsidRDefault="00324BA7" w:rsidP="00A6274B">
      <w:pPr>
        <w:jc w:val="left"/>
      </w:pPr>
      <w:r>
        <w:rPr>
          <w:rFonts w:hint="eastAsia"/>
        </w:rPr>
        <w:t>该产区分为三个不同的气候带。最炎热的是沿海平原，属于地中海气候；气候比平原稍微凉爽一些的是内陆地区的山谷，但气候仍然温暖，再往里是丘陵地带，气候温和。种植最广泛的是用于酿造卡瓦的白葡萄品种。</w:t>
      </w:r>
    </w:p>
    <w:p w:rsidR="00324BA7" w:rsidRDefault="00324BA7" w:rsidP="00A6274B">
      <w:pPr>
        <w:jc w:val="left"/>
      </w:pPr>
      <w:r>
        <w:rPr>
          <w:rFonts w:hint="eastAsia"/>
        </w:rPr>
        <w:t>普里奥拉托</w:t>
      </w:r>
    </w:p>
    <w:p w:rsidR="00324BA7" w:rsidRDefault="00324BA7" w:rsidP="00A6274B">
      <w:pPr>
        <w:jc w:val="left"/>
      </w:pPr>
      <w:r>
        <w:rPr>
          <w:rFonts w:hint="eastAsia"/>
        </w:rPr>
        <w:t>位于内陆丘陵地带，夏季漫长，炎热干燥，年降雨量小。最好的土壤被称为红板岩，可通过反射和把鸥鸟热量来促进成熟，由于土壤的深度深，能够在整个生长季保持充足的水分。加尔纳恰和佳丽酿是许多混酿葡萄酒的核心品种。</w:t>
      </w:r>
    </w:p>
    <w:p w:rsidR="00324BA7" w:rsidRDefault="00324BA7" w:rsidP="00A6274B">
      <w:pPr>
        <w:jc w:val="left"/>
      </w:pPr>
      <w:r>
        <w:t xml:space="preserve">3. </w:t>
      </w:r>
      <w:r>
        <w:rPr>
          <w:rFonts w:hint="eastAsia"/>
        </w:rPr>
        <w:t>杜埃罗河谷</w:t>
      </w:r>
    </w:p>
    <w:p w:rsidR="00324BA7" w:rsidRDefault="00324BA7" w:rsidP="00A6274B">
      <w:pPr>
        <w:jc w:val="left"/>
      </w:pPr>
      <w:r>
        <w:rPr>
          <w:rFonts w:hint="eastAsia"/>
        </w:rPr>
        <w:t>杜埃罗河岸</w:t>
      </w:r>
    </w:p>
    <w:p w:rsidR="00324BA7" w:rsidRDefault="00324BA7" w:rsidP="00A6274B">
      <w:pPr>
        <w:jc w:val="left"/>
      </w:pPr>
      <w:r>
        <w:rPr>
          <w:rFonts w:hint="eastAsia"/>
        </w:rPr>
        <w:t>夏季短暂，炎热干燥，冬季寒冷。杜埃罗河岸是仅酿造红葡萄酒和桃红葡萄酒的法定产区，绝大多数是红葡萄酒。添普兰尼洛是主要的葡萄品种，而且是绝大多数最好的葡萄酒唯一使用的品种。</w:t>
      </w:r>
    </w:p>
    <w:p w:rsidR="00324BA7" w:rsidRDefault="00324BA7" w:rsidP="00A6274B">
      <w:pPr>
        <w:jc w:val="left"/>
      </w:pPr>
      <w:r>
        <w:rPr>
          <w:rFonts w:hint="eastAsia"/>
        </w:rPr>
        <w:t>托罗</w:t>
      </w:r>
    </w:p>
    <w:p w:rsidR="00324BA7" w:rsidRDefault="00324BA7" w:rsidP="00A6274B">
      <w:pPr>
        <w:jc w:val="left"/>
      </w:pPr>
      <w:r>
        <w:rPr>
          <w:rFonts w:hint="eastAsia"/>
        </w:rPr>
        <w:t>红葡萄酒主要用添普兰尼洛酿造，酒体饱满，果味浓郁，酒精度高。</w:t>
      </w:r>
    </w:p>
    <w:p w:rsidR="00324BA7" w:rsidRDefault="00324BA7" w:rsidP="00A6274B">
      <w:pPr>
        <w:jc w:val="left"/>
      </w:pPr>
      <w:r>
        <w:rPr>
          <w:rFonts w:hint="eastAsia"/>
        </w:rPr>
        <w:t>卢埃达</w:t>
      </w:r>
    </w:p>
    <w:p w:rsidR="00324BA7" w:rsidRDefault="00324BA7" w:rsidP="00A6274B">
      <w:pPr>
        <w:jc w:val="left"/>
      </w:pPr>
      <w:r>
        <w:rPr>
          <w:rFonts w:hint="eastAsia"/>
        </w:rPr>
        <w:t>主要酿造白葡萄酒。该产区属大陆性气候。长相思是该产区的另一个重要品种。长相思和弗德乔都是可以在酒标上用单一品种来标注的葡萄酒。混酿的白葡萄酒必须至少含有百分之五十的弗德乔。</w:t>
      </w:r>
    </w:p>
    <w:p w:rsidR="00324BA7" w:rsidRDefault="00324BA7" w:rsidP="00A6274B">
      <w:pPr>
        <w:jc w:val="left"/>
      </w:pPr>
      <w:r>
        <w:t xml:space="preserve">4. </w:t>
      </w:r>
      <w:r>
        <w:rPr>
          <w:rFonts w:hint="eastAsia"/>
        </w:rPr>
        <w:t>西北部</w:t>
      </w:r>
    </w:p>
    <w:p w:rsidR="00324BA7" w:rsidRDefault="00324BA7" w:rsidP="00A6274B">
      <w:pPr>
        <w:jc w:val="left"/>
      </w:pPr>
      <w:r>
        <w:rPr>
          <w:rFonts w:hint="eastAsia"/>
        </w:rPr>
        <w:t>下海湾地区</w:t>
      </w:r>
    </w:p>
    <w:p w:rsidR="00324BA7" w:rsidRDefault="00324BA7" w:rsidP="00A6274B">
      <w:pPr>
        <w:jc w:val="left"/>
      </w:pPr>
      <w:r>
        <w:rPr>
          <w:rFonts w:hint="eastAsia"/>
        </w:rPr>
        <w:t>气候温和潮湿，霉菌和霉腐等病害普遍存在。借助于阿尔巴利诺的天然高酸度，大多数葡萄酿出清新爽口，未经橡木影响的风格。</w:t>
      </w:r>
    </w:p>
    <w:p w:rsidR="00324BA7" w:rsidRDefault="00324BA7" w:rsidP="00A6274B">
      <w:pPr>
        <w:jc w:val="left"/>
      </w:pPr>
      <w:r>
        <w:rPr>
          <w:rFonts w:hint="eastAsia"/>
        </w:rPr>
        <w:t>比埃尔索</w:t>
      </w:r>
    </w:p>
    <w:p w:rsidR="00324BA7" w:rsidRDefault="00324BA7" w:rsidP="00A6274B">
      <w:pPr>
        <w:jc w:val="left"/>
      </w:pPr>
      <w:r>
        <w:rPr>
          <w:rFonts w:hint="eastAsia"/>
        </w:rPr>
        <w:t>以酿造红葡萄酒为主的法定产区。气候温和，重要的葡萄品种是门西亚。</w:t>
      </w:r>
    </w:p>
    <w:p w:rsidR="00324BA7" w:rsidRDefault="00324BA7" w:rsidP="00A6274B">
      <w:pPr>
        <w:jc w:val="left"/>
      </w:pPr>
      <w:r>
        <w:t xml:space="preserve">5. </w:t>
      </w:r>
      <w:r>
        <w:rPr>
          <w:rFonts w:hint="eastAsia"/>
        </w:rPr>
        <w:t>莱万特</w:t>
      </w:r>
    </w:p>
    <w:p w:rsidR="00324BA7" w:rsidRDefault="00324BA7" w:rsidP="00A6274B">
      <w:pPr>
        <w:jc w:val="left"/>
      </w:pPr>
      <w:r>
        <w:rPr>
          <w:rFonts w:hint="eastAsia"/>
        </w:rPr>
        <w:t>瓦伦西亚</w:t>
      </w:r>
    </w:p>
    <w:p w:rsidR="00324BA7" w:rsidRDefault="00324BA7" w:rsidP="00A6274B">
      <w:pPr>
        <w:jc w:val="left"/>
      </w:pPr>
      <w:r>
        <w:rPr>
          <w:rFonts w:hint="eastAsia"/>
        </w:rPr>
        <w:t>该产区种植有大量的当地品种和国际化葡萄品种。莫纳斯特雷尔是种植量最大的红葡萄品种。白葡萄品种的种植以当地葡萄品种梅尔塞格拉为主，虽然也种植有相当数量的亚历山大玫瑰，以用于酿造当地的瓦伦西亚加强甜酒。</w:t>
      </w:r>
    </w:p>
    <w:p w:rsidR="00324BA7" w:rsidRDefault="00324BA7" w:rsidP="00A6274B">
      <w:pPr>
        <w:jc w:val="left"/>
      </w:pPr>
      <w:r>
        <w:rPr>
          <w:rFonts w:hint="eastAsia"/>
        </w:rPr>
        <w:t>胡米亚和耶克拉</w:t>
      </w:r>
    </w:p>
    <w:p w:rsidR="00324BA7" w:rsidRDefault="00324BA7" w:rsidP="00A6274B">
      <w:pPr>
        <w:jc w:val="left"/>
      </w:pPr>
      <w:r>
        <w:rPr>
          <w:rFonts w:hint="eastAsia"/>
        </w:rPr>
        <w:t>气候炎热，土壤贫瘠。主要葡萄品种莫纳斯特雷尔。</w:t>
      </w:r>
    </w:p>
    <w:p w:rsidR="00324BA7" w:rsidRDefault="00324BA7" w:rsidP="00A6274B">
      <w:pPr>
        <w:jc w:val="left"/>
      </w:pPr>
      <w:r>
        <w:t xml:space="preserve">6. </w:t>
      </w:r>
      <w:r>
        <w:rPr>
          <w:rFonts w:hint="eastAsia"/>
        </w:rPr>
        <w:t>卡斯蒂利亚</w:t>
      </w:r>
      <w:r>
        <w:t>-</w:t>
      </w:r>
      <w:r>
        <w:rPr>
          <w:rFonts w:hint="eastAsia"/>
        </w:rPr>
        <w:t>拉曼恰</w:t>
      </w:r>
    </w:p>
    <w:p w:rsidR="00324BA7" w:rsidRDefault="00324BA7" w:rsidP="00A6274B">
      <w:pPr>
        <w:jc w:val="left"/>
      </w:pPr>
      <w:r>
        <w:rPr>
          <w:rFonts w:hint="eastAsia"/>
        </w:rPr>
        <w:t>拉曼恰</w:t>
      </w:r>
    </w:p>
    <w:p w:rsidR="00324BA7" w:rsidRDefault="00324BA7" w:rsidP="00A6274B">
      <w:pPr>
        <w:jc w:val="left"/>
      </w:pPr>
      <w:r>
        <w:rPr>
          <w:rFonts w:hint="eastAsia"/>
        </w:rPr>
        <w:t>西班牙最大的法定产区。最广泛种植的葡萄品种是爱伦，用于酿造清淡，清爽的白葡萄酒。拉曼恰还率先酿造出顶级的优质葡萄酒，现在仍然是大多数被命名为</w:t>
      </w:r>
      <w:r>
        <w:t>Vinos de Pago</w:t>
      </w:r>
      <w:r>
        <w:rPr>
          <w:rFonts w:hint="eastAsia"/>
        </w:rPr>
        <w:t>的葡萄园酒庄聚集地。</w:t>
      </w:r>
    </w:p>
    <w:p w:rsidR="00324BA7" w:rsidRDefault="00324BA7" w:rsidP="00A6274B">
      <w:pPr>
        <w:jc w:val="left"/>
      </w:pPr>
      <w:r>
        <w:rPr>
          <w:rFonts w:hint="eastAsia"/>
        </w:rPr>
        <w:t>瓦尔德佩涅斯</w:t>
      </w:r>
    </w:p>
    <w:p w:rsidR="00324BA7" w:rsidRDefault="00324BA7" w:rsidP="00A6274B">
      <w:pPr>
        <w:jc w:val="left"/>
      </w:pPr>
      <w:r>
        <w:rPr>
          <w:rFonts w:hint="eastAsia"/>
        </w:rPr>
        <w:t>爱伦是种植最广泛的葡萄品种，添普兰尼洛是用于酿造红葡萄酒的主要葡萄品种。</w:t>
      </w:r>
    </w:p>
    <w:p w:rsidR="00324BA7" w:rsidRDefault="00324BA7" w:rsidP="00A6274B">
      <w:pPr>
        <w:jc w:val="left"/>
      </w:pPr>
      <w:r>
        <w:rPr>
          <w:rFonts w:hint="eastAsia"/>
        </w:rPr>
        <w:t>西班牙的葡萄酒法规</w:t>
      </w:r>
    </w:p>
    <w:p w:rsidR="00324BA7" w:rsidRDefault="00324BA7" w:rsidP="00A6274B">
      <w:pPr>
        <w:jc w:val="left"/>
      </w:pPr>
      <w:r>
        <w:rPr>
          <w:rFonts w:hint="eastAsia"/>
        </w:rPr>
        <w:t>除</w:t>
      </w:r>
      <w:r>
        <w:t>PDO</w:t>
      </w:r>
      <w:r>
        <w:rPr>
          <w:rFonts w:hint="eastAsia"/>
        </w:rPr>
        <w:t>葡萄酒和</w:t>
      </w:r>
      <w:r>
        <w:t>PGI</w:t>
      </w:r>
      <w:r>
        <w:rPr>
          <w:rFonts w:hint="eastAsia"/>
        </w:rPr>
        <w:t>葡萄酒划分的等级，还对红葡萄酒和白葡萄酒规定了具体的熟化标准。达不到标准的只能标注为西班牙葡萄酒（</w:t>
      </w:r>
      <w:r>
        <w:t>Vino</w:t>
      </w:r>
      <w:r>
        <w:rPr>
          <w:rFonts w:hint="eastAsia"/>
        </w:rPr>
        <w:t>）</w:t>
      </w:r>
    </w:p>
    <w:p w:rsidR="00324BA7" w:rsidRDefault="00324BA7" w:rsidP="00A6274B">
      <w:pPr>
        <w:jc w:val="left"/>
      </w:pPr>
      <w:r>
        <w:t>PDO</w:t>
      </w:r>
      <w:r>
        <w:rPr>
          <w:rFonts w:hint="eastAsia"/>
        </w:rPr>
        <w:t>：西班牙用</w:t>
      </w:r>
      <w:r>
        <w:t>DOP</w:t>
      </w:r>
      <w:r>
        <w:rPr>
          <w:rFonts w:hint="eastAsia"/>
        </w:rPr>
        <w:t>表示。</w:t>
      </w:r>
    </w:p>
    <w:p w:rsidR="00324BA7" w:rsidRDefault="00324BA7" w:rsidP="00A6274B">
      <w:pPr>
        <w:jc w:val="left"/>
      </w:pPr>
      <w:r>
        <w:rPr>
          <w:rFonts w:hint="eastAsia"/>
        </w:rPr>
        <w:t>原产地标签（</w:t>
      </w:r>
      <w:r>
        <w:t>DO</w:t>
      </w:r>
      <w:r>
        <w:rPr>
          <w:rFonts w:hint="eastAsia"/>
        </w:rPr>
        <w:t>）：必须达到最基本的质量等级，葡萄品种，栽培方式和地理位置均必须符合规定。</w:t>
      </w:r>
    </w:p>
    <w:p w:rsidR="00324BA7" w:rsidRDefault="00324BA7" w:rsidP="00A6274B">
      <w:pPr>
        <w:jc w:val="left"/>
      </w:pPr>
      <w:r>
        <w:rPr>
          <w:rFonts w:hint="eastAsia"/>
        </w:rPr>
        <w:t>原产地品质标签（</w:t>
      </w:r>
      <w:r>
        <w:t>DOCa</w:t>
      </w:r>
      <w:r>
        <w:rPr>
          <w:rFonts w:hint="eastAsia"/>
        </w:rPr>
        <w:t>）：获得法定命名十年以上才能申请。目前仅有两个：里奥哈和普里奥拉托。普里奥拉托的葡萄酒用加泰罗尼亚语</w:t>
      </w:r>
      <w:r>
        <w:t>DOQ</w:t>
      </w:r>
      <w:r>
        <w:rPr>
          <w:rFonts w:hint="eastAsia"/>
        </w:rPr>
        <w:t>表示。</w:t>
      </w:r>
    </w:p>
    <w:p w:rsidR="00324BA7" w:rsidRDefault="00324BA7" w:rsidP="00A6274B">
      <w:pPr>
        <w:jc w:val="left"/>
      </w:pPr>
      <w:r>
        <w:t>Vinos de Pago:</w:t>
      </w:r>
      <w:r>
        <w:rPr>
          <w:rFonts w:hint="eastAsia"/>
        </w:rPr>
        <w:t>用于少数声誉很高的单一葡萄园酿造的葡萄酒。获得这一命名的葡萄园酒庄仅可使用自己种植的葡萄，而且葡萄酒必须在自己的酒庄酿造和熟化。</w:t>
      </w:r>
    </w:p>
    <w:p w:rsidR="00324BA7" w:rsidRDefault="00324BA7" w:rsidP="00A6274B">
      <w:pPr>
        <w:jc w:val="left"/>
      </w:pPr>
      <w:r>
        <w:t>PGI</w:t>
      </w:r>
      <w:r>
        <w:rPr>
          <w:rFonts w:hint="eastAsia"/>
        </w:rPr>
        <w:t>：西班牙语</w:t>
      </w:r>
      <w:r>
        <w:t>VdIT</w:t>
      </w:r>
    </w:p>
    <w:p w:rsidR="00324BA7" w:rsidRDefault="00324BA7" w:rsidP="00A6274B">
      <w:pPr>
        <w:jc w:val="left"/>
      </w:pPr>
      <w:r>
        <w:rPr>
          <w:rFonts w:hint="eastAsia"/>
        </w:rPr>
        <w:t>熟化程度：新酒（</w:t>
      </w:r>
      <w:r>
        <w:t>Joven)</w:t>
      </w:r>
      <w:r>
        <w:rPr>
          <w:rFonts w:hint="eastAsia"/>
        </w:rPr>
        <w:t>，陈酿（</w:t>
      </w:r>
      <w:r>
        <w:t>Crianza</w:t>
      </w:r>
      <w:r>
        <w:rPr>
          <w:rFonts w:hint="eastAsia"/>
        </w:rPr>
        <w:t>），珍藏（</w:t>
      </w:r>
      <w:r>
        <w:t>Reserva)</w:t>
      </w:r>
      <w:r>
        <w:rPr>
          <w:rFonts w:hint="eastAsia"/>
        </w:rPr>
        <w:t>和特级珍藏（</w:t>
      </w:r>
      <w:r>
        <w:t>Gran Reserva)</w:t>
      </w:r>
    </w:p>
    <w:p w:rsidR="00324BA7" w:rsidRDefault="00324BA7" w:rsidP="00A6274B">
      <w:pPr>
        <w:jc w:val="left"/>
      </w:pPr>
    </w:p>
    <w:p w:rsidR="00324BA7" w:rsidRDefault="00324BA7" w:rsidP="00A6274B">
      <w:pPr>
        <w:jc w:val="left"/>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学高级第三十一</w:t>
      </w:r>
      <w:r w:rsidRPr="00AA3FB2">
        <w:rPr>
          <w:rFonts w:hint="eastAsia"/>
          <w:b/>
        </w:rPr>
        <w:t>天</w:t>
      </w:r>
      <w:r w:rsidRPr="00AA3FB2">
        <w:rPr>
          <w:rFonts w:ascii="宋体" w:hAnsi="宋体" w:hint="eastAsia"/>
          <w:b/>
        </w:rPr>
        <w:t>】</w:t>
      </w:r>
    </w:p>
    <w:p w:rsidR="00324BA7" w:rsidRDefault="00324BA7" w:rsidP="00A6274B">
      <w:pPr>
        <w:jc w:val="left"/>
      </w:pPr>
      <w:r>
        <w:rPr>
          <w:rFonts w:hint="eastAsia"/>
        </w:rPr>
        <w:t>葡萄牙</w:t>
      </w:r>
    </w:p>
    <w:p w:rsidR="00324BA7" w:rsidRDefault="00324BA7" w:rsidP="00A6274B">
      <w:pPr>
        <w:jc w:val="left"/>
      </w:pPr>
      <w:r>
        <w:rPr>
          <w:rFonts w:hint="eastAsia"/>
        </w:rPr>
        <w:t>气候：大部分地区属于海洋性气候，然而许多内陆葡萄种植区气候属炎热干燥的大陆性气候。年平均温度的较大差异是形成葡萄牙葡萄酒多样性的部分原因。</w:t>
      </w:r>
    </w:p>
    <w:p w:rsidR="00324BA7" w:rsidRDefault="00324BA7" w:rsidP="00A6274B">
      <w:pPr>
        <w:jc w:val="left"/>
      </w:pPr>
      <w:r>
        <w:rPr>
          <w:rFonts w:hint="eastAsia"/>
        </w:rPr>
        <w:t>产区及葡萄酒</w:t>
      </w:r>
    </w:p>
    <w:p w:rsidR="00324BA7" w:rsidRDefault="00324BA7" w:rsidP="00A6274B">
      <w:pPr>
        <w:jc w:val="left"/>
      </w:pPr>
      <w:r>
        <w:t xml:space="preserve">1. </w:t>
      </w:r>
      <w:r>
        <w:rPr>
          <w:rFonts w:hint="eastAsia"/>
        </w:rPr>
        <w:t>绿酒产区</w:t>
      </w:r>
    </w:p>
    <w:p w:rsidR="00324BA7" w:rsidRDefault="00324BA7" w:rsidP="00A6274B">
      <w:pPr>
        <w:jc w:val="left"/>
      </w:pPr>
      <w:r>
        <w:rPr>
          <w:rFonts w:hint="eastAsia"/>
        </w:rPr>
        <w:t>位于葡萄牙的西北部，拥有温和的海洋性气候。年降雨量多。经典的白葡萄酒绿酒为淡柠檬色，酸度高，酒精度低。如果酒标上标有葡萄品种的名称，子产区名称或法定质量等级这些术语，这款葡萄酒的酒精度最高为</w:t>
      </w:r>
      <w:r>
        <w:t>14%</w:t>
      </w:r>
      <w:r>
        <w:rPr>
          <w:rFonts w:hint="eastAsia"/>
        </w:rPr>
        <w:t>。白葡萄酒使用露蕾拉和阿兰多等当地葡萄品种酿造。阿瓦利诺绿酒完全用在面积很小的子产区蒙桑</w:t>
      </w:r>
      <w:r>
        <w:t>-</w:t>
      </w:r>
      <w:r>
        <w:rPr>
          <w:rFonts w:hint="eastAsia"/>
        </w:rPr>
        <w:t>梅尔加苏种植的阿瓦利诺葡萄酿造。</w:t>
      </w:r>
    </w:p>
    <w:p w:rsidR="00324BA7" w:rsidRDefault="00324BA7" w:rsidP="00A6274B">
      <w:pPr>
        <w:jc w:val="left"/>
      </w:pPr>
      <w:r>
        <w:t>2.</w:t>
      </w:r>
      <w:r>
        <w:rPr>
          <w:rFonts w:hint="eastAsia"/>
        </w:rPr>
        <w:t>杜罗河</w:t>
      </w:r>
    </w:p>
    <w:p w:rsidR="00324BA7" w:rsidRDefault="00324BA7" w:rsidP="00A6274B">
      <w:pPr>
        <w:jc w:val="left"/>
      </w:pPr>
      <w:r>
        <w:rPr>
          <w:rFonts w:hint="eastAsia"/>
        </w:rPr>
        <w:t>世界上最早划定的葡萄酒产区。以酿造波特酒为主，，但长期以来一直酿造非加强葡萄酒。五个主要葡萄品种：国家图瑞加，多瑞加弗兰卡，红洛列兹，红巴罗卡和红卡奥。其中国家图瑞加被认为是质量最好，知名度最高的葡萄，单宁含量高。红葡萄酒通常颜色较深，酒体饱满，含有较高成熟单宁，带有浓郁的黑色水果风味。</w:t>
      </w:r>
    </w:p>
    <w:p w:rsidR="00324BA7" w:rsidRDefault="00324BA7" w:rsidP="00A6274B">
      <w:pPr>
        <w:jc w:val="left"/>
      </w:pPr>
      <w:r>
        <w:t xml:space="preserve">3. </w:t>
      </w:r>
      <w:r>
        <w:rPr>
          <w:rFonts w:hint="eastAsia"/>
        </w:rPr>
        <w:t>杜奥</w:t>
      </w:r>
    </w:p>
    <w:p w:rsidR="00324BA7" w:rsidRDefault="00324BA7" w:rsidP="00A6274B">
      <w:pPr>
        <w:jc w:val="left"/>
      </w:pPr>
      <w:r>
        <w:rPr>
          <w:rFonts w:hint="eastAsia"/>
        </w:rPr>
        <w:t>冬季寒冷潮湿，夏季温暖干燥，昼夜温差大。高品质的葡萄品种有国家图瑞加，红洛列兹，珍娜和阿弗莱格。</w:t>
      </w:r>
    </w:p>
    <w:p w:rsidR="00324BA7" w:rsidRDefault="00324BA7" w:rsidP="00A6274B">
      <w:pPr>
        <w:jc w:val="left"/>
      </w:pPr>
      <w:r>
        <w:t xml:space="preserve">4. </w:t>
      </w:r>
      <w:r>
        <w:rPr>
          <w:rFonts w:hint="eastAsia"/>
        </w:rPr>
        <w:t>百拉达</w:t>
      </w:r>
    </w:p>
    <w:p w:rsidR="00324BA7" w:rsidRDefault="00324BA7" w:rsidP="00A6274B">
      <w:pPr>
        <w:jc w:val="left"/>
      </w:pPr>
      <w:r>
        <w:rPr>
          <w:rFonts w:hint="eastAsia"/>
        </w:rPr>
        <w:t>海洋性气候，冬季多雨而夏季温暖。巴加是最主要的红葡萄品种。颜色较深，单宁含量高。该产区酿造的白葡萄酒主要使用本土品种碧卡和玛利亚国莫斯。</w:t>
      </w:r>
    </w:p>
    <w:p w:rsidR="00324BA7" w:rsidRDefault="00324BA7" w:rsidP="00A6274B">
      <w:pPr>
        <w:jc w:val="left"/>
      </w:pPr>
      <w:r>
        <w:t xml:space="preserve">5. </w:t>
      </w:r>
      <w:r>
        <w:rPr>
          <w:rFonts w:hint="eastAsia"/>
        </w:rPr>
        <w:t>阿连特茹</w:t>
      </w:r>
    </w:p>
    <w:p w:rsidR="00324BA7" w:rsidRDefault="00324BA7" w:rsidP="00A6274B">
      <w:pPr>
        <w:jc w:val="left"/>
      </w:pPr>
      <w:r>
        <w:rPr>
          <w:rFonts w:hint="eastAsia"/>
        </w:rPr>
        <w:t>位于葡萄牙的东南部，共有八个子产区。典型的混合红葡萄酒用阿拉哥斯和耐旱品种特林加岱拉酿造，带有香料味和红色浆果的味道，单宁含量高。颜色深，单宁含量高的紫北塞也用于混酿葡萄酒。</w:t>
      </w:r>
    </w:p>
    <w:p w:rsidR="00324BA7" w:rsidRDefault="00324BA7" w:rsidP="00A6274B">
      <w:pPr>
        <w:jc w:val="left"/>
      </w:pPr>
      <w:r>
        <w:rPr>
          <w:rFonts w:hint="eastAsia"/>
        </w:rPr>
        <w:t>用阿兰多，安桃娃和胡佩里奥酿造的白葡萄酒果味浓郁，酸度中等到高。</w:t>
      </w:r>
    </w:p>
    <w:p w:rsidR="00324BA7" w:rsidRDefault="00324BA7" w:rsidP="00A6274B">
      <w:pPr>
        <w:jc w:val="left"/>
      </w:pPr>
      <w:r>
        <w:rPr>
          <w:rFonts w:hint="eastAsia"/>
        </w:rPr>
        <w:t>地区餐酒产区</w:t>
      </w:r>
    </w:p>
    <w:p w:rsidR="00324BA7" w:rsidRDefault="00324BA7" w:rsidP="00A6274B">
      <w:pPr>
        <w:jc w:val="left"/>
      </w:pPr>
      <w:r>
        <w:rPr>
          <w:rFonts w:hint="eastAsia"/>
        </w:rPr>
        <w:t>产量最大的是阿连特茹区地区餐酒。该产区以阿连特茹</w:t>
      </w:r>
      <w:r>
        <w:t>DOC</w:t>
      </w:r>
      <w:r>
        <w:rPr>
          <w:rFonts w:hint="eastAsia"/>
        </w:rPr>
        <w:t>产区为主，但包括更广泛的区域。</w:t>
      </w:r>
    </w:p>
    <w:p w:rsidR="00324BA7" w:rsidRDefault="00324BA7" w:rsidP="00A6274B">
      <w:pPr>
        <w:jc w:val="left"/>
      </w:pPr>
      <w:r>
        <w:rPr>
          <w:rFonts w:hint="eastAsia"/>
        </w:rPr>
        <w:t>葡萄牙的葡萄酒法规</w:t>
      </w:r>
    </w:p>
    <w:p w:rsidR="00324BA7" w:rsidRDefault="00324BA7" w:rsidP="00A6274B">
      <w:pPr>
        <w:jc w:val="left"/>
      </w:pPr>
      <w:r>
        <w:rPr>
          <w:rFonts w:hint="eastAsia"/>
        </w:rPr>
        <w:t>原产地保护标签（</w:t>
      </w:r>
      <w:r>
        <w:t>PDO</w:t>
      </w:r>
      <w:r>
        <w:rPr>
          <w:rFonts w:hint="eastAsia"/>
        </w:rPr>
        <w:t>）在葡萄牙用</w:t>
      </w:r>
      <w:r>
        <w:t>DOP</w:t>
      </w:r>
      <w:r>
        <w:rPr>
          <w:rFonts w:hint="eastAsia"/>
        </w:rPr>
        <w:t>或者传统术语原产地命名控制标签</w:t>
      </w:r>
      <w:r>
        <w:t>DOC</w:t>
      </w:r>
      <w:r>
        <w:rPr>
          <w:rFonts w:hint="eastAsia"/>
        </w:rPr>
        <w:t>表示。</w:t>
      </w:r>
    </w:p>
    <w:p w:rsidR="00324BA7" w:rsidRDefault="00324BA7" w:rsidP="00A6274B">
      <w:pPr>
        <w:jc w:val="left"/>
      </w:pPr>
      <w:r>
        <w:rPr>
          <w:rFonts w:hint="eastAsia"/>
        </w:rPr>
        <w:t>地理标志保护标签（</w:t>
      </w:r>
      <w:r>
        <w:t>PGI</w:t>
      </w:r>
      <w:r>
        <w:rPr>
          <w:rFonts w:hint="eastAsia"/>
        </w:rPr>
        <w:t>）在葡萄牙用</w:t>
      </w:r>
      <w:r>
        <w:t>IGP</w:t>
      </w:r>
      <w:r>
        <w:rPr>
          <w:rFonts w:hint="eastAsia"/>
        </w:rPr>
        <w:t>表示，也可以使用传统术语地区餐酒表示。</w:t>
      </w:r>
    </w:p>
    <w:p w:rsidR="00324BA7" w:rsidRDefault="00324BA7" w:rsidP="00A6274B">
      <w:pPr>
        <w:jc w:val="left"/>
      </w:pPr>
      <w:r>
        <w:rPr>
          <w:rFonts w:hint="eastAsia"/>
        </w:rPr>
        <w:t>不具有地理标志标签的餐酒在酒标上用葡萄牙葡萄酒（</w:t>
      </w:r>
      <w:r>
        <w:t>Vinho</w:t>
      </w:r>
      <w:r>
        <w:rPr>
          <w:rFonts w:hint="eastAsia"/>
        </w:rPr>
        <w:t>）表示</w:t>
      </w:r>
    </w:p>
    <w:p w:rsidR="00324BA7" w:rsidRDefault="00324BA7" w:rsidP="00A6274B">
      <w:pPr>
        <w:jc w:val="left"/>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学高级第三十二</w:t>
      </w:r>
      <w:r w:rsidRPr="00AA3FB2">
        <w:rPr>
          <w:rFonts w:hint="eastAsia"/>
          <w:b/>
        </w:rPr>
        <w:t>天</w:t>
      </w:r>
      <w:r w:rsidRPr="00AA3FB2">
        <w:rPr>
          <w:rFonts w:ascii="宋体" w:hAnsi="宋体" w:hint="eastAsia"/>
          <w:b/>
        </w:rPr>
        <w:t>】</w:t>
      </w:r>
    </w:p>
    <w:p w:rsidR="00324BA7" w:rsidRPr="00A6274B" w:rsidRDefault="00324BA7" w:rsidP="00A6274B">
      <w:pPr>
        <w:jc w:val="left"/>
        <w:rPr>
          <w:rFonts w:ascii="宋体"/>
        </w:rPr>
      </w:pPr>
      <w:r w:rsidRPr="00A6274B">
        <w:rPr>
          <w:rFonts w:ascii="宋体" w:hAnsi="宋体" w:hint="eastAsia"/>
        </w:rPr>
        <w:t>加州：</w:t>
      </w:r>
    </w:p>
    <w:p w:rsidR="00324BA7" w:rsidRPr="00A6274B" w:rsidRDefault="00324BA7" w:rsidP="00A6274B">
      <w:pPr>
        <w:jc w:val="left"/>
        <w:rPr>
          <w:rFonts w:ascii="宋体"/>
        </w:rPr>
      </w:pPr>
      <w:r w:rsidRPr="00A6274B">
        <w:rPr>
          <w:rFonts w:ascii="宋体" w:hAnsi="宋体"/>
        </w:rPr>
        <w:t>1</w:t>
      </w:r>
      <w:r w:rsidRPr="00A6274B">
        <w:rPr>
          <w:rFonts w:ascii="宋体" w:hAnsi="宋体" w:hint="eastAsia"/>
        </w:rPr>
        <w:t>、气候：以凉爽的加利福尼亚洋流为主，靠近海岸的葡萄园收降温的影响很大，以至于在有的年份葡萄较难充分成熟；成熟期缺少雨水，因此，常用葡萄成熟后继续挂果的方式增加浓郁的味道和很高的糖分。</w:t>
      </w:r>
    </w:p>
    <w:p w:rsidR="00324BA7" w:rsidRPr="00A6274B" w:rsidRDefault="00324BA7" w:rsidP="00A6274B">
      <w:pPr>
        <w:jc w:val="left"/>
        <w:rPr>
          <w:rFonts w:ascii="宋体"/>
        </w:rPr>
      </w:pPr>
      <w:r w:rsidRPr="00A6274B">
        <w:rPr>
          <w:rFonts w:ascii="宋体" w:hAnsi="宋体"/>
        </w:rPr>
        <w:t>2</w:t>
      </w:r>
      <w:r w:rsidRPr="00A6274B">
        <w:rPr>
          <w:rFonts w:ascii="宋体" w:hAnsi="宋体" w:hint="eastAsia"/>
        </w:rPr>
        <w:t>、葡萄品种：</w:t>
      </w:r>
    </w:p>
    <w:p w:rsidR="00324BA7" w:rsidRPr="00A6274B" w:rsidRDefault="00324BA7" w:rsidP="00A6274B">
      <w:pPr>
        <w:jc w:val="left"/>
        <w:rPr>
          <w:rFonts w:ascii="宋体"/>
        </w:rPr>
      </w:pPr>
      <w:r w:rsidRPr="00A6274B">
        <w:rPr>
          <w:rFonts w:ascii="宋体" w:hAnsi="宋体" w:hint="eastAsia"/>
        </w:rPr>
        <w:t>赤霞珠：酒体饱满，浓郁的成熟黑醋栗味道和新橡木桶的香料味。</w:t>
      </w:r>
    </w:p>
    <w:p w:rsidR="00324BA7" w:rsidRPr="00A6274B" w:rsidRDefault="00324BA7" w:rsidP="00A6274B">
      <w:pPr>
        <w:jc w:val="left"/>
        <w:rPr>
          <w:rFonts w:ascii="宋体"/>
        </w:rPr>
      </w:pPr>
      <w:r w:rsidRPr="00A6274B">
        <w:rPr>
          <w:rFonts w:ascii="宋体" w:hAnsi="宋体" w:hint="eastAsia"/>
        </w:rPr>
        <w:t>仙粉黛（</w:t>
      </w:r>
      <w:r w:rsidRPr="00A6274B">
        <w:rPr>
          <w:rFonts w:ascii="宋体" w:hAnsi="宋体"/>
        </w:rPr>
        <w:t>Zinfandel</w:t>
      </w:r>
      <w:r w:rsidRPr="00A6274B">
        <w:rPr>
          <w:rFonts w:ascii="宋体" w:hAnsi="宋体" w:hint="eastAsia"/>
        </w:rPr>
        <w:t>）：因为成熟的不均匀，所以采收时有风干的有为成熟的，风干的味道有红色水果黑色水果甘草和干浆果的味道，而早采摘的仙粉黛被称为白仙粉黛，有典型的水果味，颜色较淡</w:t>
      </w:r>
    </w:p>
    <w:p w:rsidR="00324BA7" w:rsidRPr="00A6274B" w:rsidRDefault="00324BA7" w:rsidP="00A6274B">
      <w:pPr>
        <w:jc w:val="left"/>
        <w:rPr>
          <w:rFonts w:ascii="宋体"/>
        </w:rPr>
      </w:pPr>
      <w:r w:rsidRPr="00A6274B">
        <w:rPr>
          <w:rFonts w:ascii="宋体" w:hAnsi="宋体" w:hint="eastAsia"/>
        </w:rPr>
        <w:t>梅洛：单宁柔和，有成熟的黑色水果香气，种植量最大的在中央山谷的</w:t>
      </w:r>
      <w:r w:rsidRPr="00A6274B">
        <w:rPr>
          <w:rFonts w:ascii="宋体" w:hAnsi="宋体"/>
        </w:rPr>
        <w:t>San Joaquin</w:t>
      </w:r>
      <w:r w:rsidRPr="00A6274B">
        <w:rPr>
          <w:rFonts w:ascii="宋体" w:hAnsi="宋体" w:hint="eastAsia"/>
        </w:rPr>
        <w:t>，酿造的葡萄酒简单宜饮，高质量的多产于北部凉爽地区，尤其是</w:t>
      </w:r>
      <w:r w:rsidRPr="00A6274B">
        <w:rPr>
          <w:rFonts w:ascii="宋体" w:hAnsi="宋体"/>
        </w:rPr>
        <w:t>Napa</w:t>
      </w:r>
      <w:r w:rsidRPr="00A6274B">
        <w:rPr>
          <w:rFonts w:ascii="宋体" w:hAnsi="宋体" w:hint="eastAsia"/>
        </w:rPr>
        <w:t>和</w:t>
      </w:r>
      <w:r w:rsidRPr="00A6274B">
        <w:rPr>
          <w:rFonts w:ascii="宋体" w:hAnsi="宋体"/>
        </w:rPr>
        <w:t>Sonoma</w:t>
      </w:r>
      <w:r w:rsidRPr="00A6274B">
        <w:rPr>
          <w:rFonts w:ascii="宋体" w:hAnsi="宋体" w:hint="eastAsia"/>
        </w:rPr>
        <w:t>。</w:t>
      </w:r>
    </w:p>
    <w:p w:rsidR="00324BA7" w:rsidRPr="00A6274B" w:rsidRDefault="00324BA7" w:rsidP="00A6274B">
      <w:pPr>
        <w:jc w:val="left"/>
        <w:rPr>
          <w:rFonts w:ascii="宋体"/>
        </w:rPr>
      </w:pPr>
      <w:r w:rsidRPr="00A6274B">
        <w:rPr>
          <w:rFonts w:ascii="宋体" w:hAnsi="宋体" w:hint="eastAsia"/>
        </w:rPr>
        <w:t>黑皮诺：产自气候温和的产区，</w:t>
      </w:r>
      <w:r w:rsidRPr="00A6274B">
        <w:rPr>
          <w:rFonts w:ascii="宋体" w:hAnsi="宋体"/>
        </w:rPr>
        <w:t>Russian River Valley</w:t>
      </w:r>
      <w:r w:rsidRPr="00A6274B">
        <w:rPr>
          <w:rFonts w:ascii="宋体" w:hAnsi="宋体" w:hint="eastAsia"/>
        </w:rPr>
        <w:t>、</w:t>
      </w:r>
      <w:r w:rsidRPr="00A6274B">
        <w:rPr>
          <w:rFonts w:ascii="宋体" w:hAnsi="宋体"/>
        </w:rPr>
        <w:t>Los Carneros</w:t>
      </w:r>
      <w:r w:rsidRPr="00A6274B">
        <w:rPr>
          <w:rFonts w:ascii="宋体" w:hAnsi="宋体" w:hint="eastAsia"/>
        </w:rPr>
        <w:t>和</w:t>
      </w:r>
      <w:r w:rsidRPr="00A6274B">
        <w:rPr>
          <w:rFonts w:ascii="宋体" w:hAnsi="宋体"/>
        </w:rPr>
        <w:t>Santa maria vallry</w:t>
      </w:r>
      <w:r w:rsidRPr="00A6274B">
        <w:rPr>
          <w:rFonts w:ascii="宋体" w:hAnsi="宋体" w:hint="eastAsia"/>
        </w:rPr>
        <w:t>。风格种类比较多单带有经典的野味和植物味。</w:t>
      </w:r>
    </w:p>
    <w:p w:rsidR="00324BA7" w:rsidRPr="00A6274B" w:rsidRDefault="00324BA7" w:rsidP="00A6274B">
      <w:pPr>
        <w:jc w:val="left"/>
        <w:rPr>
          <w:rFonts w:ascii="宋体"/>
        </w:rPr>
      </w:pPr>
      <w:r w:rsidRPr="00A6274B">
        <w:rPr>
          <w:rFonts w:ascii="宋体" w:hAnsi="宋体" w:hint="eastAsia"/>
        </w:rPr>
        <w:t>西拉：遍布整个加州，口感醇厚，酒体饱满</w:t>
      </w:r>
    </w:p>
    <w:p w:rsidR="00324BA7" w:rsidRPr="00A6274B" w:rsidRDefault="00324BA7" w:rsidP="00A6274B">
      <w:pPr>
        <w:jc w:val="left"/>
        <w:rPr>
          <w:rFonts w:ascii="宋体"/>
        </w:rPr>
      </w:pPr>
      <w:r w:rsidRPr="00A6274B">
        <w:rPr>
          <w:rFonts w:ascii="宋体"/>
        </w:rPr>
        <w:t> </w:t>
      </w:r>
    </w:p>
    <w:p w:rsidR="00324BA7" w:rsidRPr="00A6274B" w:rsidRDefault="00324BA7" w:rsidP="00A6274B">
      <w:pPr>
        <w:jc w:val="left"/>
        <w:rPr>
          <w:rFonts w:ascii="宋体"/>
        </w:rPr>
      </w:pPr>
      <w:r w:rsidRPr="00A6274B">
        <w:rPr>
          <w:rFonts w:ascii="宋体" w:hAnsi="宋体" w:hint="eastAsia"/>
        </w:rPr>
        <w:t>霞多丽：中央山谷的价位低，往往是水果风味，酸度低到中等，有时带有橡木条或者橡木片的烘烤。高品质的酒体饱满，酒精度高而酸度低，带有桃子和香蕉的香气，还有橡木榛子、黄油的味道。</w:t>
      </w:r>
    </w:p>
    <w:p w:rsidR="00324BA7" w:rsidRPr="00A6274B" w:rsidRDefault="00324BA7" w:rsidP="00A6274B">
      <w:pPr>
        <w:jc w:val="left"/>
        <w:rPr>
          <w:rFonts w:ascii="宋体"/>
        </w:rPr>
      </w:pPr>
      <w:r w:rsidRPr="00A6274B">
        <w:rPr>
          <w:rFonts w:ascii="宋体" w:hAnsi="宋体"/>
        </w:rPr>
        <w:t>3</w:t>
      </w:r>
      <w:r w:rsidRPr="00A6274B">
        <w:rPr>
          <w:rFonts w:ascii="宋体" w:hAnsi="宋体" w:hint="eastAsia"/>
        </w:rPr>
        <w:t>、产区：</w:t>
      </w:r>
    </w:p>
    <w:p w:rsidR="00324BA7" w:rsidRPr="00A6274B" w:rsidRDefault="00324BA7" w:rsidP="00A6274B">
      <w:pPr>
        <w:jc w:val="left"/>
        <w:rPr>
          <w:rFonts w:ascii="宋体"/>
        </w:rPr>
      </w:pPr>
      <w:r w:rsidRPr="00A6274B">
        <w:rPr>
          <w:rFonts w:ascii="宋体" w:hAnsi="宋体" w:hint="eastAsia"/>
        </w:rPr>
        <w:t>北部海岸：受海洋的影响很大，著名的纳帕产区就位于此，罗斯卡内罗斯位于最南面，气候凉爽，能种植高品质的黑皮诺和霞多丽，可用于酿造静止葡萄酒和起泡，鹿跳区、杨特维尔、奥克维尔、卢瑟福地区主要以用赤霞珠酿造的优级葡萄酒而著称，北边的圣海伦那和卡利斯托加这两个法定产区的白天气温最高，因为能够酿出哪怕股的浓郁度最高的葡萄酒。索诺马郡比纳帕郡要大，其中的俄罗斯和古产区有非常凉爽、多雾的气候，干溪谷产区的山坡和平弟的种植密度都非常高。门多奇诺郡作为最北边，面积大，几位多样化，多种植雷司令和琼瑶浆。</w:t>
      </w:r>
    </w:p>
    <w:p w:rsidR="00324BA7" w:rsidRPr="00A6274B" w:rsidRDefault="00324BA7" w:rsidP="00A6274B">
      <w:pPr>
        <w:jc w:val="left"/>
        <w:rPr>
          <w:rFonts w:ascii="宋体"/>
        </w:rPr>
      </w:pPr>
      <w:r w:rsidRPr="00A6274B">
        <w:rPr>
          <w:rFonts w:ascii="宋体" w:hAnsi="宋体" w:hint="eastAsia"/>
        </w:rPr>
        <w:t>中央海岸：圣克鲁斯山脉中有</w:t>
      </w:r>
      <w:r w:rsidRPr="00A6274B">
        <w:rPr>
          <w:rFonts w:ascii="宋体" w:hAnsi="宋体"/>
        </w:rPr>
        <w:t>Santa Cruz Mountains AVA</w:t>
      </w:r>
      <w:r w:rsidRPr="00A6274B">
        <w:rPr>
          <w:rFonts w:ascii="宋体" w:hAnsi="宋体" w:hint="eastAsia"/>
        </w:rPr>
        <w:t>，有些加州最淡雅的赤霞珠葡萄酒就是这酿造的。蒙特利产区</w:t>
      </w:r>
      <w:r w:rsidRPr="00A6274B">
        <w:rPr>
          <w:rFonts w:ascii="宋体" w:hAnsi="宋体"/>
        </w:rPr>
        <w:t>Monterey AVA</w:t>
      </w:r>
      <w:r w:rsidRPr="00A6274B">
        <w:rPr>
          <w:rFonts w:ascii="宋体" w:hAnsi="宋体" w:hint="eastAsia"/>
        </w:rPr>
        <w:t>受寒冷的太平洋一向，种植了大量的的霞多丽和黑皮诺。帕索罗尔斯产区</w:t>
      </w:r>
      <w:r w:rsidRPr="00A6274B">
        <w:rPr>
          <w:rFonts w:ascii="宋体" w:hAnsi="宋体"/>
        </w:rPr>
        <w:t>Paso Robles AVA</w:t>
      </w:r>
      <w:r w:rsidRPr="00A6274B">
        <w:rPr>
          <w:rFonts w:ascii="宋体" w:hAnsi="宋体" w:hint="eastAsia"/>
        </w:rPr>
        <w:t>的东面炎热，阳光充足，土壤肥沃，葡萄口味浓郁果香十足，西面则是高品质的山粉黛和罗纳河葡萄品种。</w:t>
      </w:r>
    </w:p>
    <w:p w:rsidR="00324BA7" w:rsidRPr="00A6274B" w:rsidRDefault="00324BA7" w:rsidP="00A6274B">
      <w:pPr>
        <w:jc w:val="left"/>
        <w:rPr>
          <w:rFonts w:ascii="宋体"/>
        </w:rPr>
      </w:pPr>
      <w:r w:rsidRPr="00A6274B">
        <w:rPr>
          <w:rFonts w:ascii="宋体" w:hAnsi="宋体" w:hint="eastAsia"/>
        </w:rPr>
        <w:t>中央山谷：一般都是价位低的酒，因为气候炎热干燥，所以采用灌溉的方式，拥有</w:t>
      </w:r>
      <w:r w:rsidRPr="00A6274B">
        <w:rPr>
          <w:rFonts w:ascii="宋体" w:hAnsi="宋体"/>
        </w:rPr>
        <w:t>Rubired</w:t>
      </w:r>
      <w:r w:rsidRPr="00A6274B">
        <w:rPr>
          <w:rFonts w:ascii="宋体" w:hAnsi="宋体" w:hint="eastAsia"/>
        </w:rPr>
        <w:t>和</w:t>
      </w:r>
      <w:r w:rsidRPr="00A6274B">
        <w:rPr>
          <w:rFonts w:ascii="宋体" w:hAnsi="宋体"/>
        </w:rPr>
        <w:t>Ruby</w:t>
      </w:r>
      <w:r w:rsidRPr="00A6274B">
        <w:rPr>
          <w:rFonts w:ascii="宋体" w:hAnsi="宋体" w:hint="eastAsia"/>
        </w:rPr>
        <w:t xml:space="preserve">　Ｃｏｌｏｍｂａｒｄ新葡萄品种。</w:t>
      </w:r>
    </w:p>
    <w:p w:rsidR="00324BA7" w:rsidRDefault="00324BA7" w:rsidP="00A6274B">
      <w:pPr>
        <w:jc w:val="left"/>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学高级第三十三</w:t>
      </w:r>
      <w:r w:rsidRPr="00AA3FB2">
        <w:rPr>
          <w:rFonts w:hint="eastAsia"/>
          <w:b/>
        </w:rPr>
        <w:t>天</w:t>
      </w:r>
      <w:r w:rsidRPr="00AA3FB2">
        <w:rPr>
          <w:rFonts w:ascii="宋体" w:hAnsi="宋体" w:hint="eastAsia"/>
          <w:b/>
        </w:rPr>
        <w:t>】</w:t>
      </w:r>
    </w:p>
    <w:p w:rsidR="00324BA7" w:rsidRDefault="00324BA7" w:rsidP="00A6274B">
      <w:pPr>
        <w:jc w:val="left"/>
      </w:pPr>
      <w:r>
        <w:rPr>
          <w:rFonts w:hint="eastAsia"/>
        </w:rPr>
        <w:t>加拿大：</w:t>
      </w:r>
    </w:p>
    <w:p w:rsidR="00324BA7" w:rsidRDefault="00324BA7" w:rsidP="00A6274B">
      <w:pPr>
        <w:jc w:val="left"/>
      </w:pPr>
      <w:r>
        <w:t>1</w:t>
      </w:r>
      <w:r>
        <w:rPr>
          <w:rFonts w:hint="eastAsia"/>
        </w:rPr>
        <w:t>、</w:t>
      </w:r>
      <w:r>
        <w:t xml:space="preserve">  </w:t>
      </w:r>
      <w:r>
        <w:rPr>
          <w:rFonts w:hint="eastAsia"/>
        </w:rPr>
        <w:t>气候属于大陆性气候，冬季十分寒冷，气温长时间远低于零度，是冰酒的绝佳气候。</w:t>
      </w:r>
    </w:p>
    <w:p w:rsidR="00324BA7" w:rsidRDefault="00324BA7" w:rsidP="00A6274B">
      <w:pPr>
        <w:jc w:val="left"/>
      </w:pPr>
      <w:r>
        <w:t>2</w:t>
      </w:r>
      <w:r>
        <w:rPr>
          <w:rFonts w:hint="eastAsia"/>
        </w:rPr>
        <w:t>、</w:t>
      </w:r>
      <w:r>
        <w:t xml:space="preserve">  </w:t>
      </w:r>
      <w:r>
        <w:rPr>
          <w:rFonts w:hint="eastAsia"/>
        </w:rPr>
        <w:t>产区：</w:t>
      </w:r>
    </w:p>
    <w:p w:rsidR="00324BA7" w:rsidRDefault="00324BA7" w:rsidP="00A6274B">
      <w:pPr>
        <w:jc w:val="left"/>
      </w:pPr>
      <w:r>
        <w:rPr>
          <w:rFonts w:hint="eastAsia"/>
        </w:rPr>
        <w:t>安大略省：西南郊的尼亚加拉半岛</w:t>
      </w:r>
      <w:r>
        <w:t>Niagara Peninsula</w:t>
      </w:r>
      <w:r>
        <w:rPr>
          <w:rFonts w:hint="eastAsia"/>
        </w:rPr>
        <w:t>。安大略湖起到调节温度的作用，延长秋季生长期，适合雷司令在此充分的表现。还有一个品种威代尔</w:t>
      </w:r>
      <w:r>
        <w:t>Vidal</w:t>
      </w:r>
      <w:r>
        <w:rPr>
          <w:rFonts w:hint="eastAsia"/>
        </w:rPr>
        <w:t>是用于酿造冰酒的绝佳品种。</w:t>
      </w:r>
    </w:p>
    <w:p w:rsidR="00324BA7" w:rsidRDefault="00324BA7" w:rsidP="00A6274B">
      <w:pPr>
        <w:jc w:val="left"/>
      </w:pPr>
      <w:r>
        <w:rPr>
          <w:rFonts w:hint="eastAsia"/>
        </w:rPr>
        <w:t>不列颠哥伦比亚省：最主要的是欧肯纳根谷</w:t>
      </w:r>
      <w:r>
        <w:t>Okanagan valley</w:t>
      </w:r>
      <w:r>
        <w:rPr>
          <w:rFonts w:hint="eastAsia"/>
        </w:rPr>
        <w:t>，平均降水量低，白昼时间长，延长光合作用，有助于葡萄的生长，以梅洛、灰比诺、黑比诺和霞多丽。</w:t>
      </w:r>
    </w:p>
    <w:p w:rsidR="00324BA7" w:rsidRDefault="00324BA7" w:rsidP="00A6274B">
      <w:pPr>
        <w:jc w:val="left"/>
      </w:pPr>
      <w:r>
        <w:rPr>
          <w:rFonts w:hint="eastAsia"/>
        </w:rPr>
        <w:t>智利：</w:t>
      </w:r>
    </w:p>
    <w:p w:rsidR="00324BA7" w:rsidRDefault="00324BA7" w:rsidP="00A6274B">
      <w:pPr>
        <w:jc w:val="left"/>
      </w:pPr>
      <w:r>
        <w:t>1</w:t>
      </w:r>
      <w:r>
        <w:rPr>
          <w:rFonts w:hint="eastAsia"/>
        </w:rPr>
        <w:t>、</w:t>
      </w:r>
      <w:r>
        <w:t xml:space="preserve">  </w:t>
      </w:r>
      <w:r>
        <w:rPr>
          <w:rFonts w:hint="eastAsia"/>
        </w:rPr>
        <w:t>气候：智利葡萄种植区属于温暖的地中海气候。但缺乏水是一大阻碍，厄尔尼诺和拉尼娜是周期性的对智利造成影响。</w:t>
      </w:r>
    </w:p>
    <w:p w:rsidR="00324BA7" w:rsidRDefault="00324BA7" w:rsidP="00A6274B">
      <w:pPr>
        <w:jc w:val="left"/>
      </w:pPr>
      <w:r>
        <w:t>2</w:t>
      </w:r>
      <w:r>
        <w:rPr>
          <w:rFonts w:hint="eastAsia"/>
        </w:rPr>
        <w:t>、</w:t>
      </w:r>
      <w:r>
        <w:t xml:space="preserve">  </w:t>
      </w:r>
      <w:r>
        <w:rPr>
          <w:rFonts w:hint="eastAsia"/>
        </w:rPr>
        <w:t>葡萄品种：</w:t>
      </w:r>
    </w:p>
    <w:p w:rsidR="00324BA7" w:rsidRDefault="00324BA7" w:rsidP="00A6274B">
      <w:pPr>
        <w:jc w:val="left"/>
      </w:pPr>
      <w:r>
        <w:rPr>
          <w:rFonts w:hint="eastAsia"/>
        </w:rPr>
        <w:t>赤霞珠：风格多样，有非常成熟的黑色水果的香味，具有草本植物的特征。</w:t>
      </w:r>
    </w:p>
    <w:p w:rsidR="00324BA7" w:rsidRDefault="00324BA7" w:rsidP="00A6274B">
      <w:pPr>
        <w:jc w:val="left"/>
      </w:pPr>
      <w:r>
        <w:rPr>
          <w:rFonts w:hint="eastAsia"/>
        </w:rPr>
        <w:t>佳美娜</w:t>
      </w:r>
      <w:r>
        <w:t>Carmenere</w:t>
      </w:r>
      <w:r>
        <w:rPr>
          <w:rFonts w:hint="eastAsia"/>
        </w:rPr>
        <w:t>是一个晚熟品种，在气温最温暖阳光最充足的地区生长的最好，带有明显的草本植物的香气。</w:t>
      </w:r>
    </w:p>
    <w:p w:rsidR="00324BA7" w:rsidRDefault="00324BA7" w:rsidP="00A6274B">
      <w:pPr>
        <w:jc w:val="left"/>
      </w:pPr>
      <w:r>
        <w:rPr>
          <w:rFonts w:hint="eastAsia"/>
        </w:rPr>
        <w:t>长相思：成熟的苹果、柑橘类水果和热带水果</w:t>
      </w:r>
    </w:p>
    <w:p w:rsidR="00324BA7" w:rsidRDefault="00324BA7" w:rsidP="00A6274B">
      <w:pPr>
        <w:jc w:val="left"/>
      </w:pPr>
      <w:r>
        <w:rPr>
          <w:rFonts w:hint="eastAsia"/>
        </w:rPr>
        <w:t>产区：具体和明天阿根提一起呈现</w:t>
      </w:r>
    </w:p>
    <w:p w:rsidR="00324BA7" w:rsidRDefault="00324BA7" w:rsidP="00A6274B">
      <w:pPr>
        <w:jc w:val="left"/>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学高级第三十四</w:t>
      </w:r>
      <w:r w:rsidRPr="00AA3FB2">
        <w:rPr>
          <w:rFonts w:hint="eastAsia"/>
          <w:b/>
        </w:rPr>
        <w:t>天</w:t>
      </w:r>
      <w:r w:rsidRPr="00AA3FB2">
        <w:rPr>
          <w:rFonts w:ascii="宋体" w:hAnsi="宋体" w:hint="eastAsia"/>
          <w:b/>
        </w:rPr>
        <w:t>】</w:t>
      </w:r>
    </w:p>
    <w:p w:rsidR="00324BA7" w:rsidRDefault="00324BA7" w:rsidP="00A6274B">
      <w:pPr>
        <w:jc w:val="left"/>
      </w:pPr>
      <w:r>
        <w:rPr>
          <w:rFonts w:hint="eastAsia"/>
        </w:rPr>
        <w:t>阿根廷</w:t>
      </w:r>
    </w:p>
    <w:p w:rsidR="00324BA7" w:rsidRDefault="00324BA7" w:rsidP="00B65B68">
      <w:pPr>
        <w:numPr>
          <w:ilvl w:val="0"/>
          <w:numId w:val="1"/>
        </w:numPr>
        <w:jc w:val="left"/>
      </w:pPr>
      <w:r>
        <w:rPr>
          <w:rFonts w:hint="eastAsia"/>
        </w:rPr>
        <w:t>气候：因为气候炎热，所以种植地区均海拔在</w:t>
      </w:r>
      <w:r>
        <w:t>600</w:t>
      </w:r>
      <w:r>
        <w:rPr>
          <w:rFonts w:hint="eastAsia"/>
        </w:rPr>
        <w:t>米以上，采用怕拉尔</w:t>
      </w:r>
      <w:r>
        <w:t>Parral</w:t>
      </w:r>
      <w:r>
        <w:rPr>
          <w:rFonts w:hint="eastAsia"/>
        </w:rPr>
        <w:t>的棚架方法来种植葡萄</w:t>
      </w:r>
      <w:r>
        <w:t>——</w:t>
      </w:r>
      <w:r>
        <w:rPr>
          <w:rFonts w:hint="eastAsia"/>
        </w:rPr>
        <w:t>提高了葡萄的位置，远离地面的灼热，并且让葡萄悬挂在树冠的叶片下面。降水较少，多采用地下水灌溉。夏季冰雹市场发生的灾害，尤其在门多萨，所以传统方法是将葡萄园建在不同的地区，在混合阶段带来绝大的优势，有机栽培的会比较多。</w:t>
      </w:r>
    </w:p>
    <w:p w:rsidR="00324BA7" w:rsidRDefault="00324BA7" w:rsidP="00B65B68">
      <w:pPr>
        <w:numPr>
          <w:ilvl w:val="0"/>
          <w:numId w:val="1"/>
        </w:numPr>
        <w:jc w:val="left"/>
      </w:pPr>
      <w:r>
        <w:rPr>
          <w:rFonts w:hint="eastAsia"/>
        </w:rPr>
        <w:t>葡萄品种</w:t>
      </w:r>
    </w:p>
    <w:p w:rsidR="00324BA7" w:rsidRDefault="00324BA7" w:rsidP="00B65B68">
      <w:pPr>
        <w:ind w:left="360"/>
        <w:jc w:val="left"/>
      </w:pPr>
      <w:r>
        <w:rPr>
          <w:rFonts w:hint="eastAsia"/>
        </w:rPr>
        <w:t>马尔贝克</w:t>
      </w:r>
      <w:r>
        <w:t>Malbec</w:t>
      </w:r>
      <w:r>
        <w:rPr>
          <w:rFonts w:hint="eastAsia"/>
        </w:rPr>
        <w:t>：颜色较深，酒体饱满，带有黑色水果的香气，还有柔和的高丹宁，大多数的高品质马尔贝克都会选在新橡木桶中熟化，以获得微妙的香料味，在海拔高会有花香，海拔低的会有浓郁的黑色水果香气。</w:t>
      </w:r>
    </w:p>
    <w:p w:rsidR="00324BA7" w:rsidRDefault="00324BA7" w:rsidP="00B65B68">
      <w:pPr>
        <w:ind w:left="360"/>
        <w:jc w:val="left"/>
      </w:pPr>
      <w:r>
        <w:rPr>
          <w:rFonts w:hint="eastAsia"/>
        </w:rPr>
        <w:t>伯纳达</w:t>
      </w:r>
      <w:r>
        <w:t>Bonarda</w:t>
      </w:r>
      <w:r>
        <w:rPr>
          <w:rFonts w:hint="eastAsia"/>
        </w:rPr>
        <w:t>：晚熟，颜色深，高酸高丹宁，带有覆盆子和黑莓的水果香味，主要种植在门多萨和圣胡安。</w:t>
      </w:r>
    </w:p>
    <w:p w:rsidR="00324BA7" w:rsidRDefault="00324BA7" w:rsidP="00B65B68">
      <w:pPr>
        <w:ind w:left="360"/>
        <w:jc w:val="left"/>
      </w:pPr>
      <w:r>
        <w:rPr>
          <w:rFonts w:hint="eastAsia"/>
        </w:rPr>
        <w:t>还广泛的种植赤霞珠，西拉和梅洛，还有少量的天普尼罗和黑比诺。</w:t>
      </w:r>
    </w:p>
    <w:p w:rsidR="00324BA7" w:rsidRDefault="00324BA7" w:rsidP="00B65B68">
      <w:pPr>
        <w:ind w:left="360"/>
        <w:jc w:val="left"/>
      </w:pPr>
    </w:p>
    <w:p w:rsidR="00324BA7" w:rsidRDefault="00324BA7" w:rsidP="00B65B68">
      <w:pPr>
        <w:ind w:left="360"/>
        <w:jc w:val="left"/>
      </w:pPr>
      <w:r>
        <w:rPr>
          <w:rFonts w:hint="eastAsia"/>
        </w:rPr>
        <w:t>特伦斯特</w:t>
      </w:r>
      <w:r>
        <w:t>torrontes</w:t>
      </w:r>
      <w:r>
        <w:rPr>
          <w:rFonts w:hint="eastAsia"/>
        </w:rPr>
        <w:t>：有浓郁的果香，花香，酒体中等和酸度中等，有核果和香瓜的香味。</w:t>
      </w:r>
    </w:p>
    <w:p w:rsidR="00324BA7" w:rsidRDefault="00324BA7" w:rsidP="00B65B68">
      <w:pPr>
        <w:ind w:left="360"/>
        <w:jc w:val="left"/>
      </w:pPr>
      <w:r>
        <w:rPr>
          <w:rFonts w:hint="eastAsia"/>
        </w:rPr>
        <w:t>霞多丽：优质葡萄酒的通常经过橡木桶熟化。</w:t>
      </w:r>
    </w:p>
    <w:p w:rsidR="00324BA7" w:rsidRDefault="00324BA7" w:rsidP="00FD3CF3">
      <w:pPr>
        <w:ind w:left="360"/>
        <w:jc w:val="left"/>
      </w:pPr>
      <w:r>
        <w:rPr>
          <w:rFonts w:hint="eastAsia"/>
        </w:rPr>
        <w:t>佩德罗</w:t>
      </w:r>
      <w:r>
        <w:t>-</w:t>
      </w:r>
      <w:r>
        <w:rPr>
          <w:rFonts w:hint="eastAsia"/>
        </w:rPr>
        <w:t>吉梅内斯</w:t>
      </w:r>
      <w:r>
        <w:t>Pedro gimenez</w:t>
      </w:r>
      <w:r>
        <w:rPr>
          <w:rFonts w:hint="eastAsia"/>
        </w:rPr>
        <w:t>是阿根廷种植量最多的品种。</w:t>
      </w:r>
    </w:p>
    <w:p w:rsidR="00324BA7" w:rsidRDefault="00324BA7" w:rsidP="00FD3CF3">
      <w:pPr>
        <w:numPr>
          <w:ilvl w:val="0"/>
          <w:numId w:val="1"/>
        </w:numPr>
        <w:jc w:val="left"/>
      </w:pPr>
      <w:r>
        <w:rPr>
          <w:rFonts w:hint="eastAsia"/>
        </w:rPr>
        <w:t>产区：（建议大家结合学习指导的地图学习）</w:t>
      </w:r>
    </w:p>
    <w:p w:rsidR="00324BA7" w:rsidRDefault="00324BA7" w:rsidP="00FD3CF3">
      <w:pPr>
        <w:ind w:left="360"/>
        <w:jc w:val="left"/>
      </w:pPr>
      <w:r>
        <w:rPr>
          <w:rFonts w:hint="eastAsia"/>
        </w:rPr>
        <w:t>萨尔塔：最北面，拥有海拔最高的葡萄园，</w:t>
      </w:r>
      <w:r>
        <w:t>3000</w:t>
      </w:r>
      <w:r>
        <w:rPr>
          <w:rFonts w:hint="eastAsia"/>
        </w:rPr>
        <w:t>多米的高度，造就的了葡萄酒的纯度和浓郁度，卡法亚特地区能够酿出浓郁的芳香型特伦特死。</w:t>
      </w:r>
    </w:p>
    <w:p w:rsidR="00324BA7" w:rsidRDefault="00324BA7" w:rsidP="002275DC">
      <w:pPr>
        <w:ind w:firstLine="420"/>
        <w:jc w:val="left"/>
      </w:pPr>
      <w:r>
        <w:rPr>
          <w:rFonts w:hint="eastAsia"/>
        </w:rPr>
        <w:t>拉里奥哈：法玛蒂娜谷</w:t>
      </w:r>
      <w:r>
        <w:t>Famatina Valley</w:t>
      </w:r>
      <w:r>
        <w:rPr>
          <w:rFonts w:hint="eastAsia"/>
        </w:rPr>
        <w:t>，大量的葡萄园采用灌溉的谷地上。</w:t>
      </w:r>
    </w:p>
    <w:p w:rsidR="00324BA7" w:rsidRDefault="00324BA7" w:rsidP="002275DC">
      <w:pPr>
        <w:ind w:firstLine="420"/>
        <w:jc w:val="left"/>
      </w:pPr>
      <w:r>
        <w:rPr>
          <w:rFonts w:hint="eastAsia"/>
        </w:rPr>
        <w:t>圣胡安：高质量的西哈著称。</w:t>
      </w:r>
    </w:p>
    <w:p w:rsidR="00324BA7" w:rsidRDefault="00324BA7" w:rsidP="002275DC">
      <w:pPr>
        <w:ind w:firstLine="420"/>
        <w:jc w:val="left"/>
      </w:pPr>
      <w:r>
        <w:rPr>
          <w:rFonts w:hint="eastAsia"/>
        </w:rPr>
        <w:t>门多萨：占有全国总产量的绝大数，路冉得库约</w:t>
      </w:r>
      <w:r>
        <w:t>Lujan de Cuyo</w:t>
      </w:r>
      <w:r>
        <w:rPr>
          <w:rFonts w:hint="eastAsia"/>
        </w:rPr>
        <w:t>产区享有优质马尔贝克。</w:t>
      </w:r>
    </w:p>
    <w:p w:rsidR="00324BA7" w:rsidRDefault="00324BA7" w:rsidP="002275DC">
      <w:pPr>
        <w:ind w:firstLine="420"/>
        <w:jc w:val="left"/>
      </w:pPr>
      <w:r>
        <w:rPr>
          <w:rFonts w:hint="eastAsia"/>
        </w:rPr>
        <w:t>迈普：海拔较低，有价格不菲的伯纳达和添普尼洛</w:t>
      </w:r>
    </w:p>
    <w:p w:rsidR="00324BA7" w:rsidRDefault="00324BA7" w:rsidP="002275DC">
      <w:pPr>
        <w:ind w:firstLine="420"/>
        <w:jc w:val="left"/>
      </w:pPr>
      <w:r>
        <w:rPr>
          <w:rFonts w:hint="eastAsia"/>
        </w:rPr>
        <w:t>乌科山谷：</w:t>
      </w:r>
      <w:r>
        <w:t>Uco Valley</w:t>
      </w:r>
      <w:r>
        <w:rPr>
          <w:rFonts w:hint="eastAsia"/>
        </w:rPr>
        <w:t>，比较凉爽会种植黑皮诺</w:t>
      </w:r>
    </w:p>
    <w:p w:rsidR="00324BA7" w:rsidRDefault="00324BA7" w:rsidP="002275DC">
      <w:pPr>
        <w:ind w:firstLine="420"/>
        <w:jc w:val="left"/>
      </w:pPr>
      <w:r>
        <w:rPr>
          <w:rFonts w:hint="eastAsia"/>
        </w:rPr>
        <w:t>巴塔哥尼亚：较长的白昼和凉爽的夜间使酿出的拍葡萄酒浓郁</w:t>
      </w:r>
      <w:r>
        <w:t xml:space="preserve"> </w:t>
      </w:r>
      <w:r>
        <w:rPr>
          <w:rFonts w:hint="eastAsia"/>
        </w:rPr>
        <w:t>清新。</w:t>
      </w:r>
    </w:p>
    <w:p w:rsidR="00324BA7" w:rsidRDefault="00324BA7" w:rsidP="00FD3CF3">
      <w:pPr>
        <w:jc w:val="left"/>
      </w:pPr>
      <w:r>
        <w:t xml:space="preserve">    </w:t>
      </w:r>
    </w:p>
    <w:p w:rsidR="00324BA7" w:rsidRDefault="00324BA7" w:rsidP="00A6274B">
      <w:pPr>
        <w:jc w:val="left"/>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学高级第三十五</w:t>
      </w:r>
      <w:r w:rsidRPr="00AA3FB2">
        <w:rPr>
          <w:rFonts w:hint="eastAsia"/>
          <w:b/>
        </w:rPr>
        <w:t>天</w:t>
      </w:r>
      <w:r w:rsidRPr="00AA3FB2">
        <w:rPr>
          <w:rFonts w:ascii="宋体" w:hAnsi="宋体" w:hint="eastAsia"/>
          <w:b/>
        </w:rPr>
        <w:t>】</w:t>
      </w:r>
    </w:p>
    <w:p w:rsidR="00324BA7" w:rsidRDefault="00324BA7" w:rsidP="00A6274B">
      <w:pPr>
        <w:jc w:val="left"/>
        <w:rPr>
          <w:rFonts w:ascii="宋体"/>
          <w:b/>
        </w:rPr>
      </w:pPr>
      <w:r>
        <w:rPr>
          <w:rFonts w:ascii="宋体" w:hAnsi="宋体" w:hint="eastAsia"/>
          <w:b/>
        </w:rPr>
        <w:t>南非</w:t>
      </w:r>
    </w:p>
    <w:p w:rsidR="00324BA7" w:rsidRDefault="00324BA7" w:rsidP="00E63A37">
      <w:pPr>
        <w:numPr>
          <w:ilvl w:val="0"/>
          <w:numId w:val="2"/>
        </w:numPr>
        <w:jc w:val="left"/>
        <w:rPr>
          <w:rFonts w:ascii="宋体"/>
        </w:rPr>
      </w:pPr>
      <w:r>
        <w:rPr>
          <w:rFonts w:ascii="宋体" w:hAnsi="宋体" w:hint="eastAsia"/>
        </w:rPr>
        <w:t>气候：位于亚热带地区，但是受海洋的本格拉洋流影响，收到降温，山脉对于南非起到了决定性的作用</w:t>
      </w:r>
    </w:p>
    <w:p w:rsidR="00324BA7" w:rsidRDefault="00324BA7" w:rsidP="00E63A37">
      <w:pPr>
        <w:numPr>
          <w:ilvl w:val="0"/>
          <w:numId w:val="2"/>
        </w:numPr>
        <w:jc w:val="left"/>
        <w:rPr>
          <w:rFonts w:ascii="宋体"/>
        </w:rPr>
      </w:pPr>
      <w:r>
        <w:rPr>
          <w:rFonts w:ascii="宋体" w:hAnsi="宋体" w:hint="eastAsia"/>
        </w:rPr>
        <w:t>品种：</w:t>
      </w:r>
    </w:p>
    <w:p w:rsidR="00324BA7" w:rsidRDefault="00324BA7" w:rsidP="00E63A37">
      <w:pPr>
        <w:ind w:left="360"/>
        <w:jc w:val="left"/>
        <w:rPr>
          <w:rFonts w:ascii="宋体"/>
        </w:rPr>
      </w:pPr>
      <w:r>
        <w:rPr>
          <w:rFonts w:ascii="宋体" w:hAnsi="宋体" w:hint="eastAsia"/>
        </w:rPr>
        <w:t>赤霞珠：是种植最广泛的红葡萄品种，用于酿造单一品种。也可与梅洛胡娘，西拉有时会带有泥土和野肉特征。</w:t>
      </w:r>
    </w:p>
    <w:p w:rsidR="00324BA7" w:rsidRDefault="00324BA7" w:rsidP="00E63A37">
      <w:pPr>
        <w:ind w:left="360"/>
        <w:jc w:val="left"/>
        <w:rPr>
          <w:rFonts w:ascii="宋体"/>
        </w:rPr>
      </w:pPr>
      <w:r>
        <w:rPr>
          <w:rFonts w:ascii="宋体" w:hAnsi="宋体" w:hint="eastAsia"/>
        </w:rPr>
        <w:t>黑皮诺：在沿海的凉爽地区会有少量的种植。</w:t>
      </w:r>
    </w:p>
    <w:p w:rsidR="00324BA7" w:rsidRPr="008F30C5" w:rsidRDefault="00324BA7" w:rsidP="00E63A37">
      <w:pPr>
        <w:ind w:left="360"/>
        <w:jc w:val="left"/>
        <w:rPr>
          <w:rFonts w:ascii="宋体"/>
        </w:rPr>
      </w:pPr>
      <w:r>
        <w:rPr>
          <w:rFonts w:ascii="宋体" w:hAnsi="宋体" w:hint="eastAsia"/>
        </w:rPr>
        <w:t>皮诺塔吉</w:t>
      </w:r>
      <w:r>
        <w:rPr>
          <w:rFonts w:ascii="宋体" w:hAnsi="宋体"/>
        </w:rPr>
        <w:t>Pinottage</w:t>
      </w:r>
      <w:r>
        <w:rPr>
          <w:rFonts w:ascii="宋体" w:hAnsi="宋体" w:hint="eastAsia"/>
        </w:rPr>
        <w:t>：南非特色，与国际化品种混合，酿出一种“开普混合”</w:t>
      </w:r>
      <w:r>
        <w:rPr>
          <w:rFonts w:ascii="宋体" w:hAnsi="宋体"/>
        </w:rPr>
        <w:t>Cape Blend</w:t>
      </w:r>
      <w:r>
        <w:rPr>
          <w:rFonts w:ascii="宋体" w:hAnsi="宋体" w:hint="eastAsia"/>
        </w:rPr>
        <w:t>，单一品种的，可以酿成清淡的果味葡萄酒，带有红色浆果的香味</w:t>
      </w:r>
    </w:p>
    <w:p w:rsidR="00324BA7" w:rsidRDefault="00324BA7" w:rsidP="001B4BEF">
      <w:pPr>
        <w:ind w:firstLine="420"/>
        <w:jc w:val="left"/>
      </w:pPr>
      <w:r>
        <w:rPr>
          <w:rFonts w:hint="eastAsia"/>
        </w:rPr>
        <w:t>白诗南：一般等级的白诗南有核果的香气，</w:t>
      </w:r>
    </w:p>
    <w:p w:rsidR="00324BA7" w:rsidRDefault="00324BA7" w:rsidP="001B4BEF">
      <w:pPr>
        <w:ind w:firstLine="420"/>
        <w:jc w:val="left"/>
      </w:pPr>
      <w:r>
        <w:rPr>
          <w:rFonts w:hint="eastAsia"/>
        </w:rPr>
        <w:t>鸽笼白</w:t>
      </w:r>
      <w:r>
        <w:t>Colombard</w:t>
      </w:r>
      <w:r>
        <w:rPr>
          <w:rFonts w:hint="eastAsia"/>
        </w:rPr>
        <w:t>：仍然始种植量第二大的白葡萄酒品种，很大一部分用于酿造白兰地。</w:t>
      </w:r>
    </w:p>
    <w:p w:rsidR="00324BA7" w:rsidRDefault="00324BA7" w:rsidP="001B4BEF">
      <w:pPr>
        <w:ind w:firstLine="420"/>
        <w:jc w:val="left"/>
      </w:pPr>
      <w:r>
        <w:rPr>
          <w:rFonts w:hint="eastAsia"/>
        </w:rPr>
        <w:t>长相思也得到了广泛的种植</w:t>
      </w:r>
    </w:p>
    <w:p w:rsidR="00324BA7" w:rsidRDefault="00324BA7" w:rsidP="001B4BEF">
      <w:pPr>
        <w:ind w:firstLine="420"/>
        <w:jc w:val="left"/>
      </w:pPr>
      <w:r>
        <w:rPr>
          <w:rFonts w:hint="eastAsia"/>
        </w:rPr>
        <w:t>亚历山大玫瑰</w:t>
      </w:r>
      <w:r>
        <w:t xml:space="preserve"> </w:t>
      </w:r>
      <w:r>
        <w:rPr>
          <w:rFonts w:hint="eastAsia"/>
        </w:rPr>
        <w:t>哈尼普特</w:t>
      </w:r>
      <w:r>
        <w:t>Hanepoot</w:t>
      </w:r>
      <w:r>
        <w:rPr>
          <w:rFonts w:hint="eastAsia"/>
        </w:rPr>
        <w:t>，可以留在树上自然干缩</w:t>
      </w:r>
    </w:p>
    <w:p w:rsidR="00324BA7" w:rsidRDefault="00324BA7" w:rsidP="00592B56">
      <w:pPr>
        <w:numPr>
          <w:ilvl w:val="0"/>
          <w:numId w:val="2"/>
        </w:numPr>
        <w:jc w:val="left"/>
      </w:pPr>
      <w:r>
        <w:rPr>
          <w:rFonts w:hint="eastAsia"/>
        </w:rPr>
        <w:t>产区：</w:t>
      </w:r>
    </w:p>
    <w:p w:rsidR="00324BA7" w:rsidRDefault="00324BA7" w:rsidP="00592B56">
      <w:pPr>
        <w:ind w:left="360"/>
        <w:jc w:val="left"/>
      </w:pPr>
      <w:r>
        <w:rPr>
          <w:rFonts w:hint="eastAsia"/>
        </w:rPr>
        <w:t>海岸产区，斯坦林布什，气候温暖，地区多变。</w:t>
      </w:r>
    </w:p>
    <w:p w:rsidR="00324BA7" w:rsidRDefault="00324BA7" w:rsidP="00592B56">
      <w:pPr>
        <w:ind w:left="360"/>
        <w:jc w:val="left"/>
      </w:pPr>
      <w:r>
        <w:rPr>
          <w:rFonts w:hint="eastAsia"/>
        </w:rPr>
        <w:t>帕尔：较大的子产区，位于斯坦林布什的背面，较少受到海洋的影响，白诗南和霞多丽种植量多。</w:t>
      </w:r>
    </w:p>
    <w:p w:rsidR="00324BA7" w:rsidRDefault="00324BA7" w:rsidP="00592B56">
      <w:pPr>
        <w:ind w:left="360"/>
        <w:jc w:val="left"/>
      </w:pPr>
      <w:r>
        <w:rPr>
          <w:rFonts w:hint="eastAsia"/>
        </w:rPr>
        <w:t>康斯坦尼亚拥有最古老的葡萄园，长相思出名，因为开普医生季风。</w:t>
      </w:r>
    </w:p>
    <w:p w:rsidR="00324BA7" w:rsidRDefault="00324BA7" w:rsidP="00592B56">
      <w:pPr>
        <w:ind w:left="360"/>
        <w:jc w:val="left"/>
      </w:pPr>
      <w:r>
        <w:rPr>
          <w:rFonts w:hint="eastAsia"/>
        </w:rPr>
        <w:t>黑地</w:t>
      </w:r>
      <w:r>
        <w:t>Swartland</w:t>
      </w:r>
      <w:r>
        <w:rPr>
          <w:rFonts w:hint="eastAsia"/>
        </w:rPr>
        <w:t>，以种植老葡萄树白诗南和高品质的西拉备受赞誉。</w:t>
      </w:r>
    </w:p>
    <w:p w:rsidR="00324BA7" w:rsidRDefault="00324BA7" w:rsidP="00592B56">
      <w:pPr>
        <w:ind w:left="360"/>
        <w:jc w:val="left"/>
      </w:pPr>
      <w:r>
        <w:rPr>
          <w:rFonts w:hint="eastAsia"/>
        </w:rPr>
        <w:t>布里厄河谷</w:t>
      </w:r>
    </w:p>
    <w:p w:rsidR="00324BA7" w:rsidRDefault="00324BA7" w:rsidP="00592B56">
      <w:pPr>
        <w:ind w:left="360"/>
        <w:jc w:val="left"/>
      </w:pPr>
      <w:r>
        <w:rPr>
          <w:rFonts w:hint="eastAsia"/>
        </w:rPr>
        <w:t>气候炎热干燥但是有河谷灌溉。</w:t>
      </w:r>
    </w:p>
    <w:p w:rsidR="00324BA7" w:rsidRDefault="00324BA7" w:rsidP="00592B56">
      <w:pPr>
        <w:ind w:left="360"/>
        <w:jc w:val="left"/>
      </w:pPr>
    </w:p>
    <w:p w:rsidR="00324BA7" w:rsidRDefault="00324BA7" w:rsidP="00A6274B">
      <w:pPr>
        <w:jc w:val="left"/>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学高级第三十六</w:t>
      </w:r>
      <w:r w:rsidRPr="00AA3FB2">
        <w:rPr>
          <w:rFonts w:hint="eastAsia"/>
          <w:b/>
        </w:rPr>
        <w:t>天</w:t>
      </w:r>
      <w:r w:rsidRPr="00AA3FB2">
        <w:rPr>
          <w:rFonts w:ascii="宋体" w:hAnsi="宋体" w:hint="eastAsia"/>
          <w:b/>
        </w:rPr>
        <w:t>】</w:t>
      </w:r>
    </w:p>
    <w:p w:rsidR="00324BA7" w:rsidRDefault="00324BA7" w:rsidP="00A6274B">
      <w:pPr>
        <w:jc w:val="left"/>
        <w:rPr>
          <w:rFonts w:ascii="宋体"/>
          <w:b/>
        </w:rPr>
      </w:pPr>
      <w:r>
        <w:rPr>
          <w:rFonts w:ascii="宋体" w:hAnsi="宋体" w:hint="eastAsia"/>
          <w:b/>
        </w:rPr>
        <w:t>澳大利亚</w:t>
      </w:r>
    </w:p>
    <w:p w:rsidR="00324BA7" w:rsidRDefault="00324BA7" w:rsidP="00A6274B">
      <w:pPr>
        <w:jc w:val="left"/>
        <w:rPr>
          <w:rFonts w:ascii="宋体"/>
        </w:rPr>
      </w:pPr>
      <w:r>
        <w:rPr>
          <w:rFonts w:ascii="宋体" w:hAnsi="宋体"/>
        </w:rPr>
        <w:t>1</w:t>
      </w:r>
      <w:r>
        <w:rPr>
          <w:rFonts w:ascii="宋体" w:hAnsi="宋体" w:hint="eastAsia"/>
        </w:rPr>
        <w:t>、气候纬度低，种植区多属于温暖气候或者炎热气候。</w:t>
      </w:r>
      <w:r>
        <w:rPr>
          <w:rFonts w:ascii="宋体"/>
        </w:rPr>
        <w:tab/>
      </w:r>
      <w:r>
        <w:rPr>
          <w:rFonts w:ascii="宋体" w:hAnsi="宋体" w:hint="eastAsia"/>
        </w:rPr>
        <w:t>靠近海洋和河流的地区，气候得到缓和。降水较少，加上炎热的气候会引发火灾的进行，所以有的葡萄酒会被后在烟雾影响出刺激的味道。</w:t>
      </w:r>
    </w:p>
    <w:p w:rsidR="00324BA7" w:rsidRDefault="00324BA7" w:rsidP="00A6274B">
      <w:pPr>
        <w:jc w:val="left"/>
        <w:rPr>
          <w:rFonts w:ascii="宋体"/>
        </w:rPr>
      </w:pPr>
      <w:r>
        <w:rPr>
          <w:rFonts w:ascii="宋体" w:hAnsi="宋体"/>
        </w:rPr>
        <w:t>2</w:t>
      </w:r>
      <w:r>
        <w:rPr>
          <w:rFonts w:ascii="宋体" w:hAnsi="宋体" w:hint="eastAsia"/>
        </w:rPr>
        <w:t>、葡萄品种：</w:t>
      </w:r>
    </w:p>
    <w:p w:rsidR="00324BA7" w:rsidRDefault="00324BA7" w:rsidP="00A6274B">
      <w:pPr>
        <w:jc w:val="left"/>
        <w:rPr>
          <w:rFonts w:ascii="宋体"/>
        </w:rPr>
      </w:pPr>
      <w:r>
        <w:rPr>
          <w:rFonts w:ascii="宋体" w:hAnsi="宋体"/>
        </w:rPr>
        <w:t xml:space="preserve"> </w:t>
      </w:r>
      <w:r>
        <w:rPr>
          <w:rFonts w:ascii="宋体" w:hAnsi="宋体" w:hint="eastAsia"/>
        </w:rPr>
        <w:t>西拉：在温暖产区会有酒体饱满、果味浓郁的西拉葡萄酒往往带有泥土味和香料味，随着熟化产生皮革的香气。</w:t>
      </w:r>
    </w:p>
    <w:p w:rsidR="00324BA7" w:rsidRDefault="00324BA7" w:rsidP="00A6274B">
      <w:pPr>
        <w:jc w:val="left"/>
        <w:rPr>
          <w:rFonts w:ascii="宋体"/>
        </w:rPr>
      </w:pPr>
      <w:r>
        <w:rPr>
          <w:rFonts w:ascii="宋体" w:hAnsi="宋体" w:hint="eastAsia"/>
        </w:rPr>
        <w:t>赤霞珠：颜色较深，单宁紧致，酸度更高，展现出成熟的黑色水果，黑加仑，黑樱桃，伴有烘烤的橡木香气。</w:t>
      </w:r>
    </w:p>
    <w:p w:rsidR="00324BA7" w:rsidRDefault="00324BA7" w:rsidP="00A6274B">
      <w:pPr>
        <w:jc w:val="left"/>
        <w:rPr>
          <w:rFonts w:ascii="宋体"/>
        </w:rPr>
      </w:pPr>
      <w:r>
        <w:rPr>
          <w:rFonts w:ascii="宋体" w:hAnsi="宋体" w:hint="eastAsia"/>
        </w:rPr>
        <w:t>黑皮诺：产自亚拉河谷、莫宁顿半岛等气候凉爽的地区。</w:t>
      </w:r>
    </w:p>
    <w:p w:rsidR="00324BA7" w:rsidRDefault="00324BA7" w:rsidP="00A6274B">
      <w:pPr>
        <w:jc w:val="left"/>
        <w:rPr>
          <w:rFonts w:ascii="宋体"/>
        </w:rPr>
      </w:pPr>
      <w:r>
        <w:rPr>
          <w:rFonts w:ascii="宋体" w:hAnsi="宋体" w:hint="eastAsia"/>
        </w:rPr>
        <w:t>歌海娜、小味儿多、马塔罗也很适应炎热的气候。</w:t>
      </w:r>
    </w:p>
    <w:p w:rsidR="00324BA7" w:rsidRDefault="00324BA7" w:rsidP="00A6274B">
      <w:pPr>
        <w:jc w:val="left"/>
        <w:rPr>
          <w:rFonts w:ascii="宋体"/>
        </w:rPr>
      </w:pPr>
      <w:r>
        <w:rPr>
          <w:rFonts w:ascii="宋体" w:hAnsi="宋体" w:hint="eastAsia"/>
        </w:rPr>
        <w:t>霞多丽：通常是不同产区的混酿，不使用橡木桶保留桃子味，有的霞多丽会谨慎使用酒泥，苹果酸乳酸发酵和橡木桶熟化的微妙香气。</w:t>
      </w:r>
    </w:p>
    <w:p w:rsidR="00324BA7" w:rsidRDefault="00324BA7" w:rsidP="00A6274B">
      <w:pPr>
        <w:jc w:val="left"/>
        <w:rPr>
          <w:rFonts w:ascii="宋体"/>
        </w:rPr>
      </w:pPr>
      <w:r>
        <w:rPr>
          <w:rFonts w:ascii="宋体" w:hAnsi="宋体" w:hint="eastAsia"/>
        </w:rPr>
        <w:t>长相思：有浓郁的西番莲果香味和清新爽口的高酸度。</w:t>
      </w:r>
    </w:p>
    <w:p w:rsidR="00324BA7" w:rsidRDefault="00324BA7" w:rsidP="00A6274B">
      <w:pPr>
        <w:jc w:val="left"/>
        <w:rPr>
          <w:rFonts w:ascii="宋体"/>
        </w:rPr>
      </w:pPr>
      <w:r>
        <w:rPr>
          <w:rFonts w:ascii="宋体" w:hAnsi="宋体" w:hint="eastAsia"/>
        </w:rPr>
        <w:t>赛美蓉：经典产区是猎人谷，糖分含量低而且酸度较高时早采收，发酵时尽量减少和氧气的接触，酿成的葡萄酒酒精度很低，装瓶时没有任何味道，但是瓶内陈酿过程中出现蜂蜜和烤面包的特别香气。</w:t>
      </w:r>
    </w:p>
    <w:p w:rsidR="00324BA7" w:rsidRDefault="00324BA7" w:rsidP="00A6274B">
      <w:pPr>
        <w:jc w:val="left"/>
        <w:rPr>
          <w:rFonts w:ascii="宋体"/>
        </w:rPr>
      </w:pPr>
      <w:r>
        <w:rPr>
          <w:rFonts w:ascii="宋体" w:hAnsi="宋体" w:hint="eastAsia"/>
        </w:rPr>
        <w:t>雷司令是以澳大利亚独有风格来酿造，有浓郁的柑橘类水果的香味。熟化后有烤面包、蜂蜜和汽油的香气。</w:t>
      </w:r>
    </w:p>
    <w:p w:rsidR="00324BA7" w:rsidRDefault="00324BA7" w:rsidP="004115E0">
      <w:pPr>
        <w:numPr>
          <w:ilvl w:val="0"/>
          <w:numId w:val="2"/>
        </w:numPr>
        <w:jc w:val="left"/>
        <w:rPr>
          <w:rFonts w:ascii="宋体"/>
        </w:rPr>
      </w:pPr>
      <w:r>
        <w:rPr>
          <w:rFonts w:ascii="宋体" w:hAnsi="宋体" w:hint="eastAsia"/>
        </w:rPr>
        <w:t>葡萄酒产区</w:t>
      </w:r>
    </w:p>
    <w:p w:rsidR="00324BA7" w:rsidRDefault="00324BA7" w:rsidP="004115E0">
      <w:pPr>
        <w:jc w:val="left"/>
        <w:rPr>
          <w:rFonts w:ascii="宋体"/>
        </w:rPr>
      </w:pPr>
      <w:r>
        <w:rPr>
          <w:rFonts w:ascii="宋体" w:hAnsi="宋体" w:hint="eastAsia"/>
        </w:rPr>
        <w:t>东南部大区：土壤肥沃，产量高，但是缺少味道</w:t>
      </w:r>
    </w:p>
    <w:p w:rsidR="00324BA7" w:rsidRDefault="00324BA7" w:rsidP="004115E0">
      <w:pPr>
        <w:jc w:val="left"/>
        <w:rPr>
          <w:rFonts w:ascii="宋体"/>
        </w:rPr>
      </w:pPr>
      <w:r>
        <w:rPr>
          <w:rFonts w:ascii="宋体" w:hAnsi="宋体" w:hint="eastAsia"/>
        </w:rPr>
        <w:t>南澳大利亚州：</w:t>
      </w:r>
    </w:p>
    <w:p w:rsidR="00324BA7" w:rsidRDefault="00324BA7" w:rsidP="004115E0">
      <w:pPr>
        <w:jc w:val="left"/>
        <w:rPr>
          <w:rFonts w:ascii="宋体"/>
        </w:rPr>
      </w:pPr>
      <w:r>
        <w:rPr>
          <w:rFonts w:ascii="宋体" w:hAnsi="宋体" w:hint="eastAsia"/>
        </w:rPr>
        <w:t>巴罗萨谷：炎热干燥，用灌木型的老葡萄树可以酿出特别优秀的西拉、赤霞珠和歌海娜葡萄酒，酒体饱满，单宁柔顺，带有成熟的黑色水果的香味。</w:t>
      </w:r>
    </w:p>
    <w:p w:rsidR="00324BA7" w:rsidRDefault="00324BA7" w:rsidP="004115E0">
      <w:pPr>
        <w:jc w:val="left"/>
        <w:rPr>
          <w:rFonts w:ascii="宋体"/>
        </w:rPr>
      </w:pPr>
      <w:r>
        <w:rPr>
          <w:rFonts w:ascii="宋体" w:hAnsi="宋体" w:hint="eastAsia"/>
        </w:rPr>
        <w:t>伊甸谷：有凉爽到温和的气候，岁海拔而变化，品质最优异的雷司令葡萄酒出自较为凉爽的葡萄园，有青柠和西柚的香味，具有钢质特征买存放久的雷司令有橘子酱和烤面包的特征。</w:t>
      </w:r>
    </w:p>
    <w:p w:rsidR="00324BA7" w:rsidRDefault="00324BA7" w:rsidP="004115E0">
      <w:pPr>
        <w:jc w:val="left"/>
        <w:rPr>
          <w:rFonts w:ascii="宋体"/>
        </w:rPr>
      </w:pPr>
      <w:r>
        <w:rPr>
          <w:rFonts w:ascii="宋体" w:hAnsi="宋体" w:hint="eastAsia"/>
        </w:rPr>
        <w:t>克莱尔山谷：地势高，雷司令为干型</w:t>
      </w:r>
    </w:p>
    <w:p w:rsidR="00324BA7" w:rsidRDefault="00324BA7" w:rsidP="004115E0">
      <w:pPr>
        <w:jc w:val="left"/>
        <w:rPr>
          <w:rFonts w:ascii="宋体"/>
        </w:rPr>
      </w:pPr>
      <w:r>
        <w:rPr>
          <w:rFonts w:ascii="宋体" w:hAnsi="宋体" w:hint="eastAsia"/>
        </w:rPr>
        <w:t>阿德莱德山区：海拔高，土壤的持水力有限，长相思和霞多丽非常淡雅清淡。</w:t>
      </w:r>
    </w:p>
    <w:p w:rsidR="00324BA7" w:rsidRDefault="00324BA7" w:rsidP="004115E0">
      <w:pPr>
        <w:jc w:val="left"/>
        <w:rPr>
          <w:rFonts w:ascii="宋体"/>
        </w:rPr>
      </w:pPr>
      <w:r>
        <w:rPr>
          <w:rFonts w:ascii="宋体" w:hAnsi="宋体" w:hint="eastAsia"/>
        </w:rPr>
        <w:t>麦克拉伦谷：该产区用西拉，赤霞珠，梅洛和歌海娜酿造的红葡萄酒</w:t>
      </w:r>
    </w:p>
    <w:p w:rsidR="00324BA7" w:rsidRDefault="00324BA7" w:rsidP="004115E0">
      <w:pPr>
        <w:jc w:val="left"/>
        <w:rPr>
          <w:rFonts w:ascii="宋体"/>
        </w:rPr>
      </w:pPr>
      <w:r>
        <w:rPr>
          <w:rFonts w:ascii="宋体" w:hAnsi="宋体" w:hint="eastAsia"/>
        </w:rPr>
        <w:t>库纳瓦拉：在石灰岩上覆盖着一层独特的红土。</w:t>
      </w:r>
    </w:p>
    <w:p w:rsidR="00324BA7" w:rsidRDefault="00324BA7" w:rsidP="004115E0">
      <w:pPr>
        <w:jc w:val="left"/>
        <w:rPr>
          <w:rFonts w:ascii="宋体"/>
        </w:rPr>
      </w:pPr>
      <w:r>
        <w:rPr>
          <w:rFonts w:ascii="宋体" w:hAnsi="宋体" w:hint="eastAsia"/>
        </w:rPr>
        <w:t>维多利亚：具有最为凉爽的葡萄种植区。</w:t>
      </w:r>
    </w:p>
    <w:p w:rsidR="00324BA7" w:rsidRDefault="00324BA7" w:rsidP="004115E0">
      <w:pPr>
        <w:jc w:val="left"/>
        <w:rPr>
          <w:rFonts w:ascii="宋体"/>
        </w:rPr>
      </w:pPr>
      <w:r>
        <w:rPr>
          <w:rFonts w:ascii="宋体" w:hAnsi="宋体" w:hint="eastAsia"/>
        </w:rPr>
        <w:t>亚拉河谷：位于墨尔本的东北面，气候大致为凉爽到温和，书海洋性的气候。这里的黑皮诺是这里的特色品种，出酿造高品质的餐酒之外，产区的起泡酒也很出名，</w:t>
      </w:r>
    </w:p>
    <w:p w:rsidR="00324BA7" w:rsidRDefault="00324BA7" w:rsidP="004115E0">
      <w:pPr>
        <w:jc w:val="left"/>
        <w:rPr>
          <w:rFonts w:ascii="宋体"/>
        </w:rPr>
      </w:pPr>
      <w:r>
        <w:rPr>
          <w:rFonts w:ascii="宋体" w:hAnsi="宋体" w:hint="eastAsia"/>
        </w:rPr>
        <w:t>新南威尔士州：</w:t>
      </w:r>
    </w:p>
    <w:p w:rsidR="00324BA7" w:rsidRDefault="00324BA7" w:rsidP="004115E0">
      <w:pPr>
        <w:jc w:val="left"/>
        <w:rPr>
          <w:rFonts w:ascii="宋体"/>
        </w:rPr>
      </w:pPr>
      <w:r>
        <w:rPr>
          <w:rFonts w:ascii="宋体" w:hAnsi="宋体" w:hint="eastAsia"/>
        </w:rPr>
        <w:t>猎人谷：气候炎热潮湿，赛美蓉最为出名，瓶酿后出现迷人效果。</w:t>
      </w:r>
    </w:p>
    <w:p w:rsidR="00324BA7" w:rsidRDefault="00324BA7" w:rsidP="004115E0">
      <w:pPr>
        <w:jc w:val="left"/>
        <w:rPr>
          <w:rFonts w:ascii="宋体"/>
        </w:rPr>
      </w:pPr>
      <w:r>
        <w:rPr>
          <w:rFonts w:ascii="宋体" w:hAnsi="宋体" w:hint="eastAsia"/>
        </w:rPr>
        <w:t>西澳大利亚：</w:t>
      </w:r>
    </w:p>
    <w:p w:rsidR="00324BA7" w:rsidRDefault="00324BA7" w:rsidP="004115E0">
      <w:pPr>
        <w:jc w:val="left"/>
        <w:rPr>
          <w:rFonts w:ascii="宋体"/>
        </w:rPr>
      </w:pPr>
      <w:r>
        <w:rPr>
          <w:rFonts w:ascii="宋体" w:hAnsi="宋体" w:hint="eastAsia"/>
        </w:rPr>
        <w:t>玛格丽特河产区</w:t>
      </w:r>
      <w:r>
        <w:rPr>
          <w:rFonts w:ascii="宋体" w:hAnsi="宋体"/>
        </w:rPr>
        <w:t>L</w:t>
      </w:r>
      <w:r>
        <w:rPr>
          <w:rFonts w:ascii="宋体" w:hAnsi="宋体" w:hint="eastAsia"/>
        </w:rPr>
        <w:t>温暖的海洋性气候。</w:t>
      </w:r>
    </w:p>
    <w:p w:rsidR="00324BA7" w:rsidRDefault="00324BA7" w:rsidP="004115E0">
      <w:pPr>
        <w:jc w:val="left"/>
        <w:rPr>
          <w:rFonts w:ascii="宋体"/>
        </w:rPr>
      </w:pPr>
      <w:r>
        <w:rPr>
          <w:rFonts w:ascii="宋体" w:hAnsi="宋体" w:hint="eastAsia"/>
        </w:rPr>
        <w:t>新西兰：</w:t>
      </w:r>
    </w:p>
    <w:p w:rsidR="00324BA7" w:rsidRDefault="00324BA7" w:rsidP="00DE284C">
      <w:pPr>
        <w:numPr>
          <w:ilvl w:val="0"/>
          <w:numId w:val="3"/>
        </w:numPr>
        <w:jc w:val="left"/>
        <w:rPr>
          <w:rFonts w:ascii="宋体"/>
        </w:rPr>
      </w:pPr>
      <w:r>
        <w:rPr>
          <w:rFonts w:ascii="宋体" w:hAnsi="宋体" w:hint="eastAsia"/>
        </w:rPr>
        <w:t>气候：海洋性气候，白天长时间光照，夜间凉爽海峰，成熟期长，南边降水多，平原地区的酿酒师多注重葡萄树的搭架和树冠的管理方法。</w:t>
      </w:r>
    </w:p>
    <w:p w:rsidR="00324BA7" w:rsidRDefault="00324BA7" w:rsidP="00DE284C">
      <w:pPr>
        <w:numPr>
          <w:ilvl w:val="0"/>
          <w:numId w:val="3"/>
        </w:numPr>
        <w:jc w:val="left"/>
        <w:rPr>
          <w:rFonts w:ascii="宋体"/>
        </w:rPr>
      </w:pPr>
      <w:r>
        <w:rPr>
          <w:rFonts w:ascii="宋体" w:hAnsi="宋体" w:hint="eastAsia"/>
        </w:rPr>
        <w:t>品种：</w:t>
      </w:r>
    </w:p>
    <w:p w:rsidR="00324BA7" w:rsidRDefault="00324BA7" w:rsidP="00DE284C">
      <w:pPr>
        <w:ind w:left="360"/>
        <w:jc w:val="left"/>
        <w:rPr>
          <w:rFonts w:ascii="宋体"/>
        </w:rPr>
      </w:pPr>
      <w:r>
        <w:rPr>
          <w:rFonts w:ascii="宋体" w:hAnsi="宋体" w:hint="eastAsia"/>
        </w:rPr>
        <w:t>长相思：新西兰的旗舰品种，醋栗和西番莲果的强烈香气和浓郁的香味，以及高酸度。</w:t>
      </w:r>
    </w:p>
    <w:p w:rsidR="00324BA7" w:rsidRDefault="00324BA7" w:rsidP="00DE284C">
      <w:pPr>
        <w:ind w:left="360"/>
        <w:jc w:val="left"/>
        <w:rPr>
          <w:rFonts w:ascii="宋体"/>
        </w:rPr>
      </w:pPr>
      <w:r>
        <w:rPr>
          <w:rFonts w:ascii="宋体" w:hAnsi="宋体" w:hint="eastAsia"/>
        </w:rPr>
        <w:t>霞多丽：以浓郁的柑橘类水果和热带水果香味为主，隐约带有法国的新橡木桶产生的烤面包的味道。近年来，新西兰的酒庄一直在挖掘雷司令、灰比诺和琼瑶浆的巨大潜能。</w:t>
      </w:r>
    </w:p>
    <w:p w:rsidR="00324BA7" w:rsidRDefault="00324BA7" w:rsidP="00DE284C">
      <w:pPr>
        <w:ind w:left="360"/>
        <w:jc w:val="left"/>
        <w:rPr>
          <w:rFonts w:ascii="宋体"/>
        </w:rPr>
      </w:pPr>
      <w:r>
        <w:rPr>
          <w:rFonts w:ascii="宋体" w:hAnsi="宋体" w:hint="eastAsia"/>
        </w:rPr>
        <w:t>黑皮诺，种植在南岛，细致成熟的单宁，柔顺的质感，酒精度高，同时也表现出鲜明的地区风格。</w:t>
      </w:r>
    </w:p>
    <w:p w:rsidR="00324BA7" w:rsidRDefault="00324BA7" w:rsidP="00054571">
      <w:pPr>
        <w:numPr>
          <w:ilvl w:val="0"/>
          <w:numId w:val="3"/>
        </w:numPr>
        <w:jc w:val="left"/>
        <w:rPr>
          <w:rFonts w:ascii="宋体"/>
        </w:rPr>
      </w:pPr>
      <w:r>
        <w:rPr>
          <w:rFonts w:ascii="宋体" w:hAnsi="宋体" w:hint="eastAsia"/>
        </w:rPr>
        <w:t>产区：</w:t>
      </w:r>
    </w:p>
    <w:p w:rsidR="00324BA7" w:rsidRDefault="00324BA7" w:rsidP="00054571">
      <w:pPr>
        <w:ind w:left="360"/>
        <w:jc w:val="left"/>
        <w:rPr>
          <w:rFonts w:ascii="宋体"/>
        </w:rPr>
      </w:pPr>
      <w:r>
        <w:rPr>
          <w:rFonts w:ascii="宋体" w:hAnsi="宋体" w:hint="eastAsia"/>
        </w:rPr>
        <w:t>奥克兰：是温暖而且最潮湿的地区，真菌病害为一大类。</w:t>
      </w:r>
    </w:p>
    <w:p w:rsidR="00324BA7" w:rsidRDefault="00324BA7" w:rsidP="00054571">
      <w:pPr>
        <w:ind w:left="360"/>
        <w:jc w:val="left"/>
        <w:rPr>
          <w:rFonts w:ascii="宋体"/>
        </w:rPr>
      </w:pPr>
      <w:r>
        <w:rPr>
          <w:rFonts w:ascii="宋体" w:hAnsi="宋体" w:hint="eastAsia"/>
        </w:rPr>
        <w:t>吉斯本：降雨量达，气温高，日照长，一多半的霞多丽，嗲有成熟的热带水果的香气。</w:t>
      </w:r>
    </w:p>
    <w:p w:rsidR="00324BA7" w:rsidRDefault="00324BA7" w:rsidP="00054571">
      <w:pPr>
        <w:ind w:left="360"/>
        <w:jc w:val="left"/>
        <w:rPr>
          <w:rFonts w:ascii="宋体"/>
        </w:rPr>
      </w:pPr>
      <w:r>
        <w:rPr>
          <w:rFonts w:ascii="宋体" w:hAnsi="宋体" w:hint="eastAsia"/>
        </w:rPr>
        <w:t>霍克斯湾：最温暖而且日照时间最长的地区，以梅洛和赤霞珠混酿出名的地区。</w:t>
      </w:r>
    </w:p>
    <w:p w:rsidR="00324BA7" w:rsidRDefault="00324BA7" w:rsidP="00054571">
      <w:pPr>
        <w:ind w:left="360"/>
        <w:jc w:val="left"/>
        <w:rPr>
          <w:rFonts w:ascii="宋体"/>
        </w:rPr>
      </w:pPr>
      <w:r>
        <w:rPr>
          <w:rFonts w:ascii="宋体" w:hAnsi="宋体" w:hint="eastAsia"/>
        </w:rPr>
        <w:t>马尔堡：核心地区大多种植长相思，浓郁的草本气息，黑皮诺静止葡萄酒往往酒体中等，单宁中等，带有樱桃和蔓越莓的气味。</w:t>
      </w:r>
    </w:p>
    <w:p w:rsidR="00324BA7" w:rsidRDefault="00324BA7" w:rsidP="00054571">
      <w:pPr>
        <w:ind w:left="360"/>
        <w:jc w:val="left"/>
        <w:rPr>
          <w:rFonts w:ascii="宋体"/>
        </w:rPr>
      </w:pPr>
      <w:r>
        <w:rPr>
          <w:rFonts w:ascii="宋体" w:hAnsi="宋体" w:hint="eastAsia"/>
        </w:rPr>
        <w:t>坎特伯雷：以高品质的雷司令为主。</w:t>
      </w:r>
    </w:p>
    <w:p w:rsidR="00324BA7" w:rsidRPr="00F907B8" w:rsidRDefault="00324BA7" w:rsidP="00054571">
      <w:pPr>
        <w:ind w:left="360"/>
        <w:jc w:val="left"/>
        <w:rPr>
          <w:rFonts w:ascii="宋体"/>
        </w:rPr>
      </w:pPr>
      <w:r>
        <w:rPr>
          <w:rFonts w:ascii="宋体" w:hAnsi="宋体" w:hint="eastAsia"/>
        </w:rPr>
        <w:t>中奥塔哥：属于大陆性的气候，春季和秋季的霜冻损害带来真正的风险。黑皮诺占中奥塔哥葡萄种植面积的绝大多数，酿出的黑皮诺葡萄通常酒体饱满，多汁而充满活力。</w:t>
      </w:r>
    </w:p>
    <w:p w:rsidR="00324BA7" w:rsidRDefault="00324BA7" w:rsidP="00A6274B">
      <w:pPr>
        <w:jc w:val="left"/>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学高级第三十七</w:t>
      </w:r>
      <w:r w:rsidRPr="00AA3FB2">
        <w:rPr>
          <w:rFonts w:hint="eastAsia"/>
          <w:b/>
        </w:rPr>
        <w:t>天</w:t>
      </w:r>
      <w:r w:rsidRPr="00AA3FB2">
        <w:rPr>
          <w:rFonts w:ascii="宋体" w:hAnsi="宋体" w:hint="eastAsia"/>
          <w:b/>
        </w:rPr>
        <w:t>】</w:t>
      </w:r>
    </w:p>
    <w:p w:rsidR="00324BA7" w:rsidRDefault="00324BA7" w:rsidP="00A6274B">
      <w:pPr>
        <w:jc w:val="left"/>
      </w:pPr>
      <w:r>
        <w:rPr>
          <w:rFonts w:hint="eastAsia"/>
        </w:rPr>
        <w:t>起泡酒的酿造</w:t>
      </w:r>
    </w:p>
    <w:p w:rsidR="00324BA7" w:rsidRDefault="00324BA7" w:rsidP="00DC109A">
      <w:pPr>
        <w:numPr>
          <w:ilvl w:val="0"/>
          <w:numId w:val="4"/>
        </w:numPr>
        <w:jc w:val="left"/>
      </w:pPr>
      <w:r>
        <w:rPr>
          <w:rFonts w:hint="eastAsia"/>
        </w:rPr>
        <w:t>注重温度，最好是凉爽地区，保持酸度，降低含糖量</w:t>
      </w:r>
    </w:p>
    <w:p w:rsidR="00324BA7" w:rsidRDefault="00324BA7" w:rsidP="00DC109A">
      <w:pPr>
        <w:numPr>
          <w:ilvl w:val="0"/>
          <w:numId w:val="4"/>
        </w:numPr>
        <w:jc w:val="left"/>
      </w:pPr>
      <w:r>
        <w:rPr>
          <w:rFonts w:hint="eastAsia"/>
        </w:rPr>
        <w:t>手采比机器好，保证葡萄的完整</w:t>
      </w:r>
    </w:p>
    <w:p w:rsidR="00324BA7" w:rsidRDefault="00324BA7" w:rsidP="00DC109A">
      <w:pPr>
        <w:numPr>
          <w:ilvl w:val="0"/>
          <w:numId w:val="4"/>
        </w:numPr>
        <w:jc w:val="left"/>
      </w:pPr>
      <w:r>
        <w:rPr>
          <w:rFonts w:hint="eastAsia"/>
        </w:rPr>
        <w:t>尽快进行压榨，小心不要提取到颜色和单宁，</w:t>
      </w:r>
    </w:p>
    <w:p w:rsidR="00324BA7" w:rsidRDefault="00324BA7" w:rsidP="00DC109A">
      <w:pPr>
        <w:jc w:val="left"/>
      </w:pPr>
      <w:r>
        <w:rPr>
          <w:rFonts w:hint="eastAsia"/>
        </w:rPr>
        <w:t>方法：</w:t>
      </w:r>
    </w:p>
    <w:p w:rsidR="00324BA7" w:rsidRDefault="00324BA7" w:rsidP="00DC109A">
      <w:pPr>
        <w:numPr>
          <w:ilvl w:val="0"/>
          <w:numId w:val="5"/>
        </w:numPr>
        <w:jc w:val="left"/>
      </w:pPr>
      <w:r>
        <w:rPr>
          <w:rFonts w:hint="eastAsia"/>
        </w:rPr>
        <w:t>瓶中二次发酵。</w:t>
      </w:r>
    </w:p>
    <w:p w:rsidR="00324BA7" w:rsidRDefault="00324BA7" w:rsidP="00DC109A">
      <w:pPr>
        <w:ind w:left="360"/>
        <w:jc w:val="left"/>
      </w:pPr>
      <w:r>
        <w:rPr>
          <w:rFonts w:hint="eastAsia"/>
        </w:rPr>
        <w:t>第一步酿制基酒：通常用控温的大型不锈钢罐来发酵，基酒一般是干性，中性无味，酸度高。分当年使用和今后几年内使用。</w:t>
      </w:r>
    </w:p>
    <w:p w:rsidR="00324BA7" w:rsidRDefault="00324BA7" w:rsidP="00DC109A">
      <w:pPr>
        <w:ind w:left="360"/>
        <w:jc w:val="left"/>
      </w:pPr>
      <w:r>
        <w:rPr>
          <w:rFonts w:hint="eastAsia"/>
        </w:rPr>
        <w:t>第二步</w:t>
      </w:r>
      <w:r>
        <w:t xml:space="preserve"> </w:t>
      </w:r>
      <w:r>
        <w:rPr>
          <w:rFonts w:hint="eastAsia"/>
        </w:rPr>
        <w:t>混合：</w:t>
      </w:r>
    </w:p>
    <w:p w:rsidR="00324BA7" w:rsidRDefault="00324BA7" w:rsidP="003F0613">
      <w:pPr>
        <w:ind w:left="360"/>
        <w:jc w:val="left"/>
      </w:pPr>
      <w:r>
        <w:rPr>
          <w:rFonts w:hint="eastAsia"/>
        </w:rPr>
        <w:t>无年份起泡酒之间保持相同的口感是通过储备的基酒混合。混合还可以提高酒的平衡度，复杂性。</w:t>
      </w:r>
      <w:r>
        <w:tab/>
      </w:r>
    </w:p>
    <w:p w:rsidR="00324BA7" w:rsidRDefault="00324BA7" w:rsidP="003F0613">
      <w:pPr>
        <w:ind w:left="360"/>
        <w:jc w:val="left"/>
      </w:pPr>
      <w:r>
        <w:rPr>
          <w:rFonts w:hint="eastAsia"/>
        </w:rPr>
        <w:t>第三部</w:t>
      </w:r>
      <w:r>
        <w:t xml:space="preserve"> </w:t>
      </w:r>
      <w:r>
        <w:rPr>
          <w:rFonts w:hint="eastAsia"/>
        </w:rPr>
        <w:t>二次酒精发酵：</w:t>
      </w:r>
    </w:p>
    <w:p w:rsidR="00324BA7" w:rsidRDefault="00324BA7" w:rsidP="003F0613">
      <w:pPr>
        <w:ind w:left="360"/>
        <w:jc w:val="left"/>
      </w:pPr>
      <w:r>
        <w:rPr>
          <w:rFonts w:hint="eastAsia"/>
        </w:rPr>
        <w:t>混合完成后，添加少量的在发酵液</w:t>
      </w:r>
      <w:r>
        <w:t>ligueur de triage</w:t>
      </w:r>
      <w:r>
        <w:rPr>
          <w:rFonts w:hint="eastAsia"/>
        </w:rPr>
        <w:t>（酒液、糖分、酵母菌、酵母营养剂、澄清剂）用塑料嵌件的罐形瓶口封住，放在恒翁酒窖发酵</w:t>
      </w:r>
    </w:p>
    <w:p w:rsidR="00324BA7" w:rsidRDefault="00324BA7" w:rsidP="003F0613">
      <w:pPr>
        <w:ind w:left="360"/>
        <w:jc w:val="left"/>
      </w:pPr>
      <w:r>
        <w:rPr>
          <w:rFonts w:hint="eastAsia"/>
        </w:rPr>
        <w:t>第四部</w:t>
      </w:r>
      <w:r>
        <w:t xml:space="preserve"> </w:t>
      </w:r>
      <w:r>
        <w:rPr>
          <w:rFonts w:hint="eastAsia"/>
        </w:rPr>
        <w:t>酵母自溶</w:t>
      </w:r>
    </w:p>
    <w:p w:rsidR="00324BA7" w:rsidRDefault="00324BA7" w:rsidP="003F0613">
      <w:pPr>
        <w:ind w:left="360"/>
        <w:jc w:val="left"/>
      </w:pPr>
      <w:r>
        <w:rPr>
          <w:rFonts w:hint="eastAsia"/>
        </w:rPr>
        <w:t>酵母菌死亡后，形成酒泥，这些死亡的酵母菌细胞开始分解，将化学成分释放到酒液中，这一过程被称为酵母自溶。</w:t>
      </w:r>
    </w:p>
    <w:p w:rsidR="00324BA7" w:rsidRDefault="00324BA7" w:rsidP="003F0613">
      <w:pPr>
        <w:ind w:left="360"/>
        <w:jc w:val="left"/>
      </w:pPr>
      <w:r>
        <w:rPr>
          <w:rFonts w:hint="eastAsia"/>
        </w:rPr>
        <w:t>第五部</w:t>
      </w:r>
      <w:r>
        <w:t xml:space="preserve"> </w:t>
      </w:r>
      <w:r>
        <w:rPr>
          <w:rFonts w:hint="eastAsia"/>
        </w:rPr>
        <w:t>转瓶</w:t>
      </w:r>
    </w:p>
    <w:p w:rsidR="00324BA7" w:rsidRDefault="00324BA7" w:rsidP="003F0613">
      <w:pPr>
        <w:ind w:left="360"/>
        <w:jc w:val="left"/>
      </w:pPr>
      <w:r>
        <w:rPr>
          <w:rFonts w:hint="eastAsia"/>
        </w:rPr>
        <w:t>熟化一段时间之后，通过转瓶和吐泥两道工序来除去酒泥沉淀。</w:t>
      </w:r>
    </w:p>
    <w:p w:rsidR="00324BA7" w:rsidRDefault="00324BA7" w:rsidP="003F0613">
      <w:pPr>
        <w:ind w:left="360"/>
        <w:jc w:val="left"/>
      </w:pPr>
      <w:r>
        <w:rPr>
          <w:rFonts w:hint="eastAsia"/>
        </w:rPr>
        <w:t>第六步</w:t>
      </w:r>
      <w:r>
        <w:t xml:space="preserve"> </w:t>
      </w:r>
      <w:r>
        <w:rPr>
          <w:rFonts w:hint="eastAsia"/>
        </w:rPr>
        <w:t>吐泥和封口</w:t>
      </w:r>
    </w:p>
    <w:p w:rsidR="00324BA7" w:rsidRDefault="00324BA7" w:rsidP="003F0613">
      <w:pPr>
        <w:ind w:left="360"/>
        <w:jc w:val="left"/>
      </w:pPr>
      <w:r>
        <w:rPr>
          <w:rFonts w:hint="eastAsia"/>
        </w:rPr>
        <w:t>将倒置的酒瓶瓶颈浸没在冰冷的盐水溶液，使瓶颈内酒液冻结，除去瓶盖后通过压力将沉淀排出，最后将最终调味液（酒液和糖分的混合物）加满</w:t>
      </w:r>
    </w:p>
    <w:p w:rsidR="00324BA7" w:rsidRDefault="00324BA7" w:rsidP="003F0613">
      <w:pPr>
        <w:ind w:left="360"/>
        <w:jc w:val="left"/>
      </w:pPr>
      <w:r>
        <w:rPr>
          <w:rFonts w:hint="eastAsia"/>
        </w:rPr>
        <w:t>第七部</w:t>
      </w:r>
      <w:r>
        <w:t xml:space="preserve"> </w:t>
      </w:r>
      <w:r>
        <w:rPr>
          <w:rFonts w:hint="eastAsia"/>
        </w:rPr>
        <w:t>瓶内陈酿</w:t>
      </w:r>
    </w:p>
    <w:p w:rsidR="00324BA7" w:rsidRDefault="00324BA7" w:rsidP="003F0613">
      <w:pPr>
        <w:ind w:left="360"/>
        <w:jc w:val="left"/>
      </w:pPr>
    </w:p>
    <w:p w:rsidR="00324BA7" w:rsidRDefault="00324BA7" w:rsidP="003F0613">
      <w:pPr>
        <w:ind w:left="360"/>
        <w:jc w:val="left"/>
      </w:pPr>
      <w:r>
        <w:rPr>
          <w:rFonts w:hint="eastAsia"/>
        </w:rPr>
        <w:t>转移方法：省却转瓶和吐泥，而是全部讲酒液在压力下倒入密封罐，经过过滤去除酵母酒泥。</w:t>
      </w:r>
    </w:p>
    <w:p w:rsidR="00324BA7" w:rsidRDefault="00324BA7" w:rsidP="003F0613">
      <w:pPr>
        <w:ind w:left="360"/>
        <w:jc w:val="left"/>
      </w:pPr>
    </w:p>
    <w:p w:rsidR="00324BA7" w:rsidRDefault="00324BA7" w:rsidP="003F0613">
      <w:pPr>
        <w:ind w:left="360"/>
        <w:jc w:val="left"/>
      </w:pPr>
      <w:r>
        <w:rPr>
          <w:rFonts w:hint="eastAsia"/>
        </w:rPr>
        <w:t>罐中发酵：不在瓶中发酵而是全部在罐中，进行一次和二次发酵，这样能够保留基酒的味道适合麝香和雷司令等香味浓郁的葡萄品种酿造起泡酒，而缺少酵母的味道。</w:t>
      </w:r>
    </w:p>
    <w:p w:rsidR="00324BA7" w:rsidRDefault="00324BA7" w:rsidP="003F0613">
      <w:pPr>
        <w:ind w:left="360"/>
        <w:jc w:val="left"/>
      </w:pPr>
    </w:p>
    <w:p w:rsidR="00324BA7" w:rsidRDefault="00324BA7" w:rsidP="003F0613">
      <w:pPr>
        <w:ind w:left="360"/>
        <w:jc w:val="left"/>
      </w:pPr>
      <w:r>
        <w:rPr>
          <w:rFonts w:hint="eastAsia"/>
        </w:rPr>
        <w:t>阿斯蒂方法：此方法主要用于酿造甜型的起泡酒，加热葡萄汁，使葡萄汁有大量的二氧化碳产生，发酵至持续到酒精度</w:t>
      </w:r>
      <w:r>
        <w:t>7%</w:t>
      </w:r>
      <w:r>
        <w:rPr>
          <w:rFonts w:hint="eastAsia"/>
        </w:rPr>
        <w:t>就停止发酵。</w:t>
      </w:r>
    </w:p>
    <w:p w:rsidR="00324BA7" w:rsidRDefault="00324BA7" w:rsidP="003F0613">
      <w:pPr>
        <w:ind w:left="360"/>
        <w:jc w:val="left"/>
      </w:pPr>
    </w:p>
    <w:p w:rsidR="00324BA7" w:rsidRDefault="00324BA7" w:rsidP="003F0613">
      <w:pPr>
        <w:ind w:left="360"/>
        <w:jc w:val="left"/>
      </w:pPr>
      <w:r>
        <w:rPr>
          <w:rFonts w:hint="eastAsia"/>
        </w:rPr>
        <w:t>加二氧化碳法：注入静止的基酒，保持基酒的风味，尤其是长相思。</w:t>
      </w:r>
    </w:p>
    <w:p w:rsidR="00324BA7" w:rsidRDefault="00324BA7" w:rsidP="003F0613">
      <w:pPr>
        <w:ind w:left="360"/>
        <w:jc w:val="left"/>
      </w:pPr>
    </w:p>
    <w:p w:rsidR="00324BA7" w:rsidRDefault="00324BA7" w:rsidP="003F0613">
      <w:pPr>
        <w:jc w:val="left"/>
      </w:pPr>
      <w:r>
        <w:t xml:space="preserve">    </w:t>
      </w:r>
    </w:p>
    <w:p w:rsidR="00324BA7" w:rsidRDefault="00324BA7" w:rsidP="00A6274B">
      <w:pPr>
        <w:jc w:val="left"/>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学高级第三十八</w:t>
      </w:r>
      <w:r w:rsidRPr="00AA3FB2">
        <w:rPr>
          <w:rFonts w:hint="eastAsia"/>
          <w:b/>
        </w:rPr>
        <w:t>天</w:t>
      </w:r>
      <w:r w:rsidRPr="00AA3FB2">
        <w:rPr>
          <w:rFonts w:ascii="宋体" w:hAnsi="宋体" w:hint="eastAsia"/>
          <w:b/>
        </w:rPr>
        <w:t>】</w:t>
      </w:r>
    </w:p>
    <w:p w:rsidR="00324BA7" w:rsidRDefault="00324BA7" w:rsidP="00946414">
      <w:pPr>
        <w:jc w:val="left"/>
      </w:pPr>
      <w:r>
        <w:rPr>
          <w:rFonts w:hint="eastAsia"/>
        </w:rPr>
        <w:t>我</w:t>
      </w:r>
      <w:r>
        <w:t>:</w:t>
      </w:r>
    </w:p>
    <w:p w:rsidR="00324BA7" w:rsidRDefault="00324BA7" w:rsidP="00946414">
      <w:pPr>
        <w:jc w:val="left"/>
      </w:pPr>
      <w:r>
        <w:rPr>
          <w:rFonts w:hint="eastAsia"/>
        </w:rPr>
        <w:t>世界各国的起泡葡萄酒</w:t>
      </w:r>
    </w:p>
    <w:p w:rsidR="00324BA7" w:rsidRDefault="00324BA7" w:rsidP="00946414">
      <w:pPr>
        <w:jc w:val="left"/>
      </w:pPr>
      <w:r>
        <w:rPr>
          <w:rFonts w:hint="eastAsia"/>
        </w:rPr>
        <w:t>香槟区</w:t>
      </w:r>
    </w:p>
    <w:p w:rsidR="00324BA7" w:rsidRDefault="00324BA7" w:rsidP="00946414">
      <w:pPr>
        <w:jc w:val="left"/>
      </w:pPr>
      <w:r>
        <w:rPr>
          <w:rFonts w:hint="eastAsia"/>
        </w:rPr>
        <w:t>仅有一个法定命名：香槟法定产区（</w:t>
      </w:r>
      <w:r>
        <w:t xml:space="preserve">Champagne AC) </w:t>
      </w:r>
      <w:r>
        <w:rPr>
          <w:rFonts w:hint="eastAsia"/>
        </w:rPr>
        <w:t>有</w:t>
      </w:r>
      <w:r>
        <w:t>44</w:t>
      </w:r>
      <w:r>
        <w:rPr>
          <w:rFonts w:hint="eastAsia"/>
        </w:rPr>
        <w:t>个村庄被评为一级葡萄园（</w:t>
      </w:r>
      <w:r>
        <w:t>Premium Cru)</w:t>
      </w:r>
      <w:r>
        <w:rPr>
          <w:rFonts w:hint="eastAsia"/>
        </w:rPr>
        <w:t>级别，有</w:t>
      </w:r>
      <w:r>
        <w:t>17</w:t>
      </w:r>
      <w:r>
        <w:rPr>
          <w:rFonts w:hint="eastAsia"/>
        </w:rPr>
        <w:t>个村庄被列为特级葡萄园（</w:t>
      </w:r>
      <w:r>
        <w:t>Grand Cru</w:t>
      </w:r>
      <w:r>
        <w:rPr>
          <w:rFonts w:hint="eastAsia"/>
        </w:rPr>
        <w:t>）该法定产区范围内有五个子产区，聚集着主要的葡萄园。在兰斯和埃佩尔奈得主要酿造中心附近，三个著名的子产区是兰斯山脉，马恩河谷和布朗丘。塞泽讷河坐落在埃佩尔奈的西南面，巴尔丘位于东南面。</w:t>
      </w:r>
    </w:p>
    <w:p w:rsidR="00324BA7" w:rsidRDefault="00324BA7" w:rsidP="00946414">
      <w:pPr>
        <w:jc w:val="left"/>
      </w:pPr>
      <w:r>
        <w:rPr>
          <w:rFonts w:hint="eastAsia"/>
        </w:rPr>
        <w:t>气候与葡萄栽培</w:t>
      </w:r>
    </w:p>
    <w:p w:rsidR="00324BA7" w:rsidRDefault="00324BA7" w:rsidP="00946414">
      <w:pPr>
        <w:jc w:val="left"/>
      </w:pPr>
      <w:r>
        <w:rPr>
          <w:rFonts w:hint="eastAsia"/>
        </w:rPr>
        <w:t>香槟酒是采用传统方式的酿造。霜冻是葡萄园面临的最大挑战之一，为了尽可能减少灾害，大多数葡萄园都健在山坡上。香槟区的土壤主要是白垩土，暴雨后能够保证良好的排水性，而且在旱季也能保存足够的水分。葡萄品种</w:t>
      </w:r>
    </w:p>
    <w:p w:rsidR="00324BA7" w:rsidRDefault="00324BA7" w:rsidP="00946414">
      <w:pPr>
        <w:jc w:val="left"/>
      </w:pPr>
      <w:r>
        <w:rPr>
          <w:rFonts w:hint="eastAsia"/>
        </w:rPr>
        <w:t>霞多丽，黑皮诺和莫尼耶。</w:t>
      </w:r>
    </w:p>
    <w:p w:rsidR="00324BA7" w:rsidRDefault="00324BA7" w:rsidP="00946414">
      <w:pPr>
        <w:jc w:val="left"/>
      </w:pPr>
      <w:r>
        <w:rPr>
          <w:rFonts w:hint="eastAsia"/>
        </w:rPr>
        <w:t>香槟酒的酿造</w:t>
      </w:r>
    </w:p>
    <w:p w:rsidR="00324BA7" w:rsidRDefault="00324BA7" w:rsidP="00946414">
      <w:pPr>
        <w:jc w:val="left"/>
      </w:pPr>
      <w:r>
        <w:rPr>
          <w:rFonts w:hint="eastAsia"/>
        </w:rPr>
        <w:t>必须采用传统的方式酿造。葡萄必须人工采摘，压榨过程也需要严格控制。第一次榨出的葡萄汁称为”头汁“，含有最纯的葡萄汁，剩余的称为</w:t>
      </w:r>
      <w:r>
        <w:t>"</w:t>
      </w:r>
      <w:r>
        <w:rPr>
          <w:rFonts w:hint="eastAsia"/>
        </w:rPr>
        <w:t>尾汁”。最好的香槟酒仅用头汁酿造。</w:t>
      </w:r>
    </w:p>
    <w:p w:rsidR="00324BA7" w:rsidRDefault="00324BA7" w:rsidP="00946414">
      <w:pPr>
        <w:jc w:val="left"/>
      </w:pPr>
      <w:r>
        <w:rPr>
          <w:rFonts w:hint="eastAsia"/>
        </w:rPr>
        <w:t>香槟区的气候差异显著，因此混酿极为重要。</w:t>
      </w:r>
    </w:p>
    <w:p w:rsidR="00324BA7" w:rsidRDefault="00324BA7" w:rsidP="00946414">
      <w:pPr>
        <w:jc w:val="left"/>
      </w:pPr>
      <w:r>
        <w:rPr>
          <w:rFonts w:hint="eastAsia"/>
        </w:rPr>
        <w:t>酒液的熟化时间长短，包括酒泥接触的时间，取决于所想酿造的风格。无年份香槟必须经过至少</w:t>
      </w:r>
      <w:r>
        <w:t>15</w:t>
      </w:r>
      <w:r>
        <w:rPr>
          <w:rFonts w:hint="eastAsia"/>
        </w:rPr>
        <w:t>个月的熟化，包括至少</w:t>
      </w:r>
      <w:r>
        <w:t>12</w:t>
      </w:r>
      <w:r>
        <w:rPr>
          <w:rFonts w:hint="eastAsia"/>
        </w:rPr>
        <w:t>个月的酒泥接触。年份香槟必须熟化至少</w:t>
      </w:r>
      <w:r>
        <w:t>36</w:t>
      </w:r>
      <w:r>
        <w:rPr>
          <w:rFonts w:hint="eastAsia"/>
        </w:rPr>
        <w:t>个月。无年份香槟通常酒体较轻，带有较清新的水果香味。年份香槟是在最好的年份酿造，往往浓郁度更高，而且带有更多因较长时间的酒泥接触而产生的烤面包和饼干的香味。桃红香槟可以酿成无年份香槟和年份香槟两种。特酿香槟往往是年份香槟，而且是最佳批次的葡萄汁酿造的。</w:t>
      </w:r>
    </w:p>
    <w:p w:rsidR="00324BA7" w:rsidRDefault="00324BA7" w:rsidP="00946414">
      <w:pPr>
        <w:jc w:val="left"/>
      </w:pPr>
      <w:r>
        <w:rPr>
          <w:rFonts w:hint="eastAsia"/>
        </w:rPr>
        <w:t>法国起泡酒</w:t>
      </w:r>
    </w:p>
    <w:p w:rsidR="00324BA7" w:rsidRDefault="00324BA7" w:rsidP="00946414">
      <w:pPr>
        <w:jc w:val="left"/>
      </w:pPr>
      <w:r>
        <w:rPr>
          <w:rFonts w:hint="eastAsia"/>
        </w:rPr>
        <w:t>最重要的是阿尔萨斯起泡酒，勃艮第起泡酒和卢瓦尔河起泡酒。这些起泡酒都是用传统的方法酿造，并且必须经过至少九个月的酒泥接触。</w:t>
      </w:r>
    </w:p>
    <w:p w:rsidR="00324BA7" w:rsidRDefault="00324BA7" w:rsidP="00946414">
      <w:pPr>
        <w:jc w:val="left"/>
      </w:pPr>
      <w:r>
        <w:rPr>
          <w:rFonts w:hint="eastAsia"/>
        </w:rPr>
        <w:t>一般来说，这些起泡酒都是用本产区的酿造静止白葡萄酒的的葡萄来酿造。在阿尔萨斯不允许使用麝香和琼瑶浆等芳香型葡萄酿造法国起泡酒，但可以使用霞多丽。</w:t>
      </w:r>
    </w:p>
    <w:p w:rsidR="00324BA7" w:rsidRDefault="00324BA7" w:rsidP="00946414">
      <w:pPr>
        <w:jc w:val="left"/>
      </w:pPr>
      <w:r>
        <w:rPr>
          <w:rFonts w:hint="eastAsia"/>
        </w:rPr>
        <w:t>索姆和乌弗莱</w:t>
      </w:r>
    </w:p>
    <w:p w:rsidR="00324BA7" w:rsidRDefault="00324BA7" w:rsidP="00946414">
      <w:pPr>
        <w:jc w:val="left"/>
      </w:pPr>
      <w:r>
        <w:rPr>
          <w:rFonts w:hint="eastAsia"/>
        </w:rPr>
        <w:t>卢瓦尔河谷是排在香槟区之后的法国起泡酒的第二大酿造中心。索姆的起泡酒可以用各种当地品种酿造。霞多丽和白诗南和品丽珠都是最好的起泡酒的重要成分。起泡红葡萄酒还可以用品丽珠酿造。乌弗莱的起泡酒产量高于静止酒，并且绝大多数用白诗南酿造。索姆起泡酒和乌弗莱起泡酒都必须使用传统的方法酿造，而且必须经过至少九个月的酒泥接触。</w:t>
      </w:r>
    </w:p>
    <w:p w:rsidR="00324BA7" w:rsidRDefault="00324BA7" w:rsidP="00946414">
      <w:pPr>
        <w:jc w:val="left"/>
      </w:pPr>
      <w:r>
        <w:rPr>
          <w:rFonts w:hint="eastAsia"/>
        </w:rPr>
        <w:t>卡瓦</w:t>
      </w:r>
    </w:p>
    <w:p w:rsidR="00324BA7" w:rsidRDefault="00324BA7" w:rsidP="00946414">
      <w:pPr>
        <w:jc w:val="left"/>
      </w:pPr>
      <w:r>
        <w:rPr>
          <w:rFonts w:hint="eastAsia"/>
        </w:rPr>
        <w:t>卡瓦是一个非常特殊的</w:t>
      </w:r>
      <w:r>
        <w:t>DO</w:t>
      </w:r>
      <w:r>
        <w:rPr>
          <w:rFonts w:hint="eastAsia"/>
        </w:rPr>
        <w:t>产区。大多数的卡瓦起泡酒产自加泰罗尼亚以桑特萨杜尔尼达诺亚镇为中心的葡萄种植区。其他获准酿造卡瓦的著名产区还有纳瓦拉，里奥哈和瓦伦西亚。卡瓦起泡酒是用传统方法酿造的，而且必须经过至少九个月的酒泥接触。</w:t>
      </w:r>
    </w:p>
    <w:p w:rsidR="00324BA7" w:rsidRDefault="00324BA7" w:rsidP="00946414">
      <w:pPr>
        <w:jc w:val="left"/>
      </w:pPr>
      <w:r>
        <w:rPr>
          <w:rFonts w:hint="eastAsia"/>
        </w:rPr>
        <w:t>传统的葡萄品种包括用来酿造起泡白葡萄酒的马卡贝奥，沙雷洛和帕雷拉达以及用来酿造起泡桃红葡萄酒的加尔纳恰和莫纳斯特雷尔。大多数的卡瓦起泡酒都是干型的。大多数的卡瓦属于无年份起泡酒。</w:t>
      </w:r>
    </w:p>
    <w:p w:rsidR="00324BA7" w:rsidRDefault="00324BA7" w:rsidP="00946414">
      <w:pPr>
        <w:jc w:val="left"/>
      </w:pPr>
      <w:r>
        <w:rPr>
          <w:rFonts w:hint="eastAsia"/>
        </w:rPr>
        <w:t>阿斯蒂</w:t>
      </w:r>
    </w:p>
    <w:p w:rsidR="00324BA7" w:rsidRDefault="00324BA7" w:rsidP="00946414">
      <w:pPr>
        <w:jc w:val="left"/>
      </w:pPr>
      <w:r>
        <w:rPr>
          <w:rFonts w:hint="eastAsia"/>
        </w:rPr>
        <w:t>阿斯蒂产区（</w:t>
      </w:r>
      <w:r>
        <w:t>Asti DOCG)</w:t>
      </w:r>
      <w:r>
        <w:rPr>
          <w:rFonts w:hint="eastAsia"/>
        </w:rPr>
        <w:t>位于皮埃蒙特。阿斯蒂起泡酒使用阿斯蒂方法，用小白玫瑰酿造。最好的阿斯蒂起泡酒具有浓郁的桃香和葡萄味，并且伴有花香。所有的阿斯蒂起泡酒均为甜型，酒精度低，并且不带有自容的特征，以免减损麝香的果味</w:t>
      </w:r>
    </w:p>
    <w:p w:rsidR="00324BA7" w:rsidRDefault="00324BA7" w:rsidP="00946414">
      <w:pPr>
        <w:jc w:val="left"/>
      </w:pPr>
      <w:r>
        <w:rPr>
          <w:rFonts w:hint="eastAsia"/>
        </w:rPr>
        <w:t>我</w:t>
      </w:r>
      <w:r>
        <w:t>:</w:t>
      </w:r>
    </w:p>
    <w:p w:rsidR="00324BA7" w:rsidRDefault="00324BA7" w:rsidP="00946414">
      <w:pPr>
        <w:jc w:val="left"/>
      </w:pPr>
      <w:r>
        <w:rPr>
          <w:rFonts w:hint="eastAsia"/>
        </w:rPr>
        <w:t>普塞克</w:t>
      </w:r>
    </w:p>
    <w:p w:rsidR="00324BA7" w:rsidRDefault="00324BA7" w:rsidP="00946414">
      <w:pPr>
        <w:jc w:val="left"/>
      </w:pPr>
      <w:r>
        <w:rPr>
          <w:rFonts w:hint="eastAsia"/>
        </w:rPr>
        <w:t>普塞克起泡酒产自意大利东北部。有两个分隔开的产区：普塞克（</w:t>
      </w:r>
      <w:r>
        <w:t>Prosecco DOC)</w:t>
      </w:r>
      <w:r>
        <w:rPr>
          <w:rFonts w:hint="eastAsia"/>
        </w:rPr>
        <w:t>起泡酒的产区包括威尼托和弗留利在内的广泛区域和品质更高的科内利亚诺</w:t>
      </w:r>
      <w:r>
        <w:t>-</w:t>
      </w:r>
      <w:r>
        <w:rPr>
          <w:rFonts w:hint="eastAsia"/>
        </w:rPr>
        <w:t>瓦尔多比亚德尼起泡酒。用于后一种起泡酒的葡萄必须是种植在威尼斯西北面的科内利亚诺和瓦尔多比亚德尼这两个镇之间的陡峭的石灰岩山坡上。</w:t>
      </w:r>
      <w:r>
        <w:t>Cartizze(</w:t>
      </w:r>
      <w:r>
        <w:rPr>
          <w:rFonts w:hint="eastAsia"/>
        </w:rPr>
        <w:t>特级葡萄园）和</w:t>
      </w:r>
      <w:r>
        <w:t>Rive(</w:t>
      </w:r>
      <w:r>
        <w:rPr>
          <w:rFonts w:hint="eastAsia"/>
        </w:rPr>
        <w:t>陡峭山坡上的葡萄园）这两个术语都表示一款产自特殊葡萄园的起泡酒。该葡萄品种以前也被称为“普塞克”，现已改名“格雷拉”以保护这两个法定产区的完整性。</w:t>
      </w:r>
    </w:p>
    <w:p w:rsidR="00324BA7" w:rsidRDefault="00324BA7" w:rsidP="00946414">
      <w:pPr>
        <w:jc w:val="left"/>
      </w:pPr>
      <w:r>
        <w:rPr>
          <w:rFonts w:hint="eastAsia"/>
        </w:rPr>
        <w:t>普塞克起泡酒通常采用罐中发酵法酿造，这类起泡酒酸度中等，带有清新的苹果和甜瓜的香气。这类起泡酒可以酿成极干型（</w:t>
      </w:r>
      <w:r>
        <w:t>Brut)</w:t>
      </w:r>
      <w:r>
        <w:rPr>
          <w:rFonts w:hint="eastAsia"/>
        </w:rPr>
        <w:t>，特干型（</w:t>
      </w:r>
      <w:r>
        <w:t>Extra-Dry)</w:t>
      </w:r>
      <w:r>
        <w:rPr>
          <w:rFonts w:hint="eastAsia"/>
        </w:rPr>
        <w:t>和干型（</w:t>
      </w:r>
      <w:r>
        <w:t>Dry)</w:t>
      </w:r>
      <w:r>
        <w:rPr>
          <w:rFonts w:hint="eastAsia"/>
        </w:rPr>
        <w:t>风格，但含有的残留糖分通常略高于大多数的香槟和卡瓦。</w:t>
      </w:r>
    </w:p>
    <w:p w:rsidR="00324BA7" w:rsidRDefault="00324BA7" w:rsidP="00946414">
      <w:pPr>
        <w:jc w:val="left"/>
      </w:pPr>
      <w:r>
        <w:rPr>
          <w:rFonts w:hint="eastAsia"/>
        </w:rPr>
        <w:t>塞克特</w:t>
      </w:r>
    </w:p>
    <w:p w:rsidR="00324BA7" w:rsidRDefault="00324BA7" w:rsidP="00946414">
      <w:pPr>
        <w:jc w:val="left"/>
      </w:pPr>
      <w:r>
        <w:rPr>
          <w:rFonts w:hint="eastAsia"/>
        </w:rPr>
        <w:t>几乎所有的塞克特起泡酒都是采用罐中发酵法酿造的。基酒通常产自法国或意大利，到德国境内在酿成起泡酒。被标注为“德国塞克特”的起泡酒，除了是在德国酿造的之外，还必须仅使用德国种植的葡萄。最好的起泡酒用雷司令酿造。</w:t>
      </w:r>
    </w:p>
    <w:p w:rsidR="00324BA7" w:rsidRDefault="00324BA7" w:rsidP="00946414">
      <w:pPr>
        <w:jc w:val="left"/>
      </w:pPr>
      <w:r>
        <w:rPr>
          <w:rFonts w:hint="eastAsia"/>
        </w:rPr>
        <w:t>澳大利亚</w:t>
      </w:r>
    </w:p>
    <w:p w:rsidR="00324BA7" w:rsidRDefault="00324BA7" w:rsidP="00946414">
      <w:pPr>
        <w:jc w:val="left"/>
      </w:pPr>
      <w:r>
        <w:rPr>
          <w:rFonts w:hint="eastAsia"/>
        </w:rPr>
        <w:t>亚拉河谷，阿德莱德山和塔斯马尼亚等气候凉爽和温和的产区能够用传统方法酿造出复杂而淡烟的起泡酒，通常使用霞多丽和黑皮诺葡萄。低价位的起泡酒通常是瑞福利纳等气候温暖的产区酿造的，一般采用罐中发酵法或加二氧化碳法的酿造，风格为水果风味。</w:t>
      </w:r>
    </w:p>
    <w:p w:rsidR="00324BA7" w:rsidRDefault="00324BA7" w:rsidP="00946414">
      <w:pPr>
        <w:jc w:val="left"/>
      </w:pPr>
      <w:r>
        <w:rPr>
          <w:rFonts w:hint="eastAsia"/>
        </w:rPr>
        <w:t>新西兰</w:t>
      </w:r>
    </w:p>
    <w:p w:rsidR="00324BA7" w:rsidRDefault="00324BA7" w:rsidP="00946414">
      <w:pPr>
        <w:jc w:val="left"/>
      </w:pPr>
      <w:r>
        <w:rPr>
          <w:rFonts w:hint="eastAsia"/>
        </w:rPr>
        <w:t>起泡酒是用典型的香槟区葡萄品种酿造的。风格多样。马尔堡葡萄的种植量最大。</w:t>
      </w:r>
    </w:p>
    <w:p w:rsidR="00324BA7" w:rsidRDefault="00324BA7" w:rsidP="00946414">
      <w:pPr>
        <w:jc w:val="left"/>
      </w:pPr>
      <w:r>
        <w:rPr>
          <w:rFonts w:hint="eastAsia"/>
        </w:rPr>
        <w:t>南非</w:t>
      </w:r>
    </w:p>
    <w:p w:rsidR="00324BA7" w:rsidRDefault="00324BA7" w:rsidP="00946414">
      <w:pPr>
        <w:jc w:val="left"/>
      </w:pPr>
      <w:r>
        <w:rPr>
          <w:rFonts w:hint="eastAsia"/>
        </w:rPr>
        <w:t>用传统方法酿造的起泡酒标注为“开普传统方法”葡萄产自西开普省的各个地区，最好的起泡酒是用霞多丽和黑皮诺酿成的。许多优质酒庄都加入了开普传统酒庄协会，该协会建议会员让酒液与酒泥接触至少</w:t>
      </w:r>
      <w:r>
        <w:t>12</w:t>
      </w:r>
      <w:r>
        <w:rPr>
          <w:rFonts w:hint="eastAsia"/>
        </w:rPr>
        <w:t>个月。</w:t>
      </w:r>
    </w:p>
    <w:p w:rsidR="00324BA7" w:rsidRDefault="00324BA7" w:rsidP="00946414">
      <w:pPr>
        <w:jc w:val="left"/>
      </w:pPr>
      <w:r>
        <w:rPr>
          <w:rFonts w:hint="eastAsia"/>
        </w:rPr>
        <w:t>美国</w:t>
      </w:r>
    </w:p>
    <w:p w:rsidR="00324BA7" w:rsidRDefault="00324BA7" w:rsidP="00946414">
      <w:pPr>
        <w:jc w:val="left"/>
      </w:pPr>
      <w:r>
        <w:rPr>
          <w:rFonts w:hint="eastAsia"/>
        </w:rPr>
        <w:t>美国酿造的大部分都产自加利福尼亚州。最好的起泡酒出自罗斯卡内罗斯和安德森山谷等较为凉爽的产区。优质起泡酒采用传统的方法酿造，一般使用霞多丽和黑皮诺。</w:t>
      </w:r>
    </w:p>
    <w:p w:rsidR="00324BA7" w:rsidRDefault="00324BA7" w:rsidP="00A6274B">
      <w:pPr>
        <w:jc w:val="left"/>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学高级第三十九</w:t>
      </w:r>
      <w:r w:rsidRPr="00AA3FB2">
        <w:rPr>
          <w:rFonts w:hint="eastAsia"/>
          <w:b/>
        </w:rPr>
        <w:t>天</w:t>
      </w:r>
      <w:r w:rsidRPr="00AA3FB2">
        <w:rPr>
          <w:rFonts w:ascii="宋体" w:hAnsi="宋体" w:hint="eastAsia"/>
          <w:b/>
        </w:rPr>
        <w:t>】</w:t>
      </w:r>
    </w:p>
    <w:p w:rsidR="00324BA7" w:rsidRDefault="00324BA7" w:rsidP="00A6274B">
      <w:pPr>
        <w:jc w:val="left"/>
      </w:pPr>
      <w:r>
        <w:rPr>
          <w:rFonts w:hint="eastAsia"/>
        </w:rPr>
        <w:t>雪莉酒</w:t>
      </w:r>
    </w:p>
    <w:p w:rsidR="00324BA7" w:rsidRDefault="00324BA7" w:rsidP="00A6274B">
      <w:pPr>
        <w:jc w:val="left"/>
      </w:pPr>
      <w:r>
        <w:rPr>
          <w:rFonts w:hint="eastAsia"/>
        </w:rPr>
        <w:t>气候和土壤：地中海气候，生长期降水少，</w:t>
      </w:r>
      <w:r>
        <w:t>Albariza</w:t>
      </w:r>
      <w:r>
        <w:rPr>
          <w:rFonts w:hint="eastAsia"/>
        </w:rPr>
        <w:t>土壤含有很高的白垩土成分，有很好的排水性，有深度和优异的持水力。</w:t>
      </w:r>
    </w:p>
    <w:p w:rsidR="00324BA7" w:rsidRDefault="00324BA7" w:rsidP="00A6274B">
      <w:pPr>
        <w:jc w:val="left"/>
      </w:pPr>
      <w:r>
        <w:rPr>
          <w:rFonts w:hint="eastAsia"/>
        </w:rPr>
        <w:t>品种：</w:t>
      </w:r>
    </w:p>
    <w:p w:rsidR="00324BA7" w:rsidRDefault="00324BA7" w:rsidP="00A6274B">
      <w:pPr>
        <w:jc w:val="left"/>
      </w:pPr>
      <w:r>
        <w:t>Palomino</w:t>
      </w:r>
      <w:r>
        <w:rPr>
          <w:rFonts w:hint="eastAsia"/>
        </w:rPr>
        <w:t>：天然低酸而且缺乏明显的品种芳香。</w:t>
      </w:r>
    </w:p>
    <w:p w:rsidR="00324BA7" w:rsidRDefault="00324BA7" w:rsidP="00A6274B">
      <w:pPr>
        <w:jc w:val="left"/>
      </w:pPr>
      <w:r>
        <w:t>PedroXimenez</w:t>
      </w:r>
      <w:r>
        <w:rPr>
          <w:rFonts w:hint="eastAsia"/>
        </w:rPr>
        <w:t>（</w:t>
      </w:r>
      <w:r>
        <w:t>PX</w:t>
      </w:r>
      <w:r>
        <w:rPr>
          <w:rFonts w:hint="eastAsia"/>
        </w:rPr>
        <w:t>）皮薄适合晒干，用于酿造甜型雪莉</w:t>
      </w:r>
    </w:p>
    <w:p w:rsidR="00324BA7" w:rsidRDefault="00324BA7" w:rsidP="00A6274B">
      <w:pPr>
        <w:jc w:val="left"/>
      </w:pPr>
      <w:r>
        <w:t>Muscat OF Alexandria</w:t>
      </w:r>
      <w:r>
        <w:rPr>
          <w:rFonts w:hint="eastAsia"/>
        </w:rPr>
        <w:t>：种植非常少，与</w:t>
      </w:r>
      <w:r>
        <w:t>PX</w:t>
      </w:r>
      <w:r>
        <w:rPr>
          <w:rFonts w:hint="eastAsia"/>
        </w:rPr>
        <w:t>一样酿造甜型雪莉。</w:t>
      </w:r>
    </w:p>
    <w:p w:rsidR="00324BA7" w:rsidRDefault="00324BA7" w:rsidP="00A6274B">
      <w:pPr>
        <w:jc w:val="left"/>
      </w:pPr>
      <w:r>
        <w:rPr>
          <w:rFonts w:hint="eastAsia"/>
        </w:rPr>
        <w:t>酿造过程</w:t>
      </w:r>
    </w:p>
    <w:p w:rsidR="00324BA7" w:rsidRDefault="00324BA7" w:rsidP="00A6274B">
      <w:pPr>
        <w:jc w:val="left"/>
      </w:pPr>
      <w:r>
        <w:rPr>
          <w:rFonts w:hint="eastAsia"/>
        </w:rPr>
        <w:t>一、干型：</w:t>
      </w:r>
    </w:p>
    <w:p w:rsidR="00324BA7" w:rsidRDefault="00324BA7" w:rsidP="00A6274B">
      <w:pPr>
        <w:jc w:val="left"/>
      </w:pPr>
      <w:r>
        <w:rPr>
          <w:rFonts w:hint="eastAsia"/>
        </w:rPr>
        <w:t>帕诺米诺酿造赫雷斯干型雪莉酒。</w:t>
      </w:r>
    </w:p>
    <w:p w:rsidR="00324BA7" w:rsidRDefault="00324BA7" w:rsidP="00A6274B">
      <w:pPr>
        <w:jc w:val="left"/>
      </w:pPr>
      <w:r>
        <w:rPr>
          <w:rFonts w:hint="eastAsia"/>
        </w:rPr>
        <w:t>第一次分级，根据基酒的味道分为生物型熟化和氧气型熟化，酒体较轻的颜色较淡带有更多细致感适合生物型熟化，颜色较深酒体较饱满的则用于氧化性熟化。此时</w:t>
      </w:r>
      <w:r>
        <w:t>Flor</w:t>
      </w:r>
      <w:r>
        <w:rPr>
          <w:rFonts w:hint="eastAsia"/>
        </w:rPr>
        <w:t>酒花形成。</w:t>
      </w:r>
    </w:p>
    <w:p w:rsidR="00324BA7" w:rsidRDefault="00324BA7" w:rsidP="00A6274B">
      <w:pPr>
        <w:jc w:val="left"/>
      </w:pPr>
      <w:r>
        <w:rPr>
          <w:rFonts w:hint="eastAsia"/>
        </w:rPr>
        <w:t>加强和放置：用酒精度</w:t>
      </w:r>
      <w:r>
        <w:t>96%</w:t>
      </w:r>
      <w:r>
        <w:rPr>
          <w:rFonts w:hint="eastAsia"/>
        </w:rPr>
        <w:t>的基酒进行加强，然后将基酒一般来说存放几个月才能加入索来拉系统，这个阶段被称为放置阶段。</w:t>
      </w:r>
    </w:p>
    <w:p w:rsidR="00324BA7" w:rsidRDefault="00324BA7" w:rsidP="00632B4C">
      <w:pPr>
        <w:numPr>
          <w:ilvl w:val="0"/>
          <w:numId w:val="6"/>
        </w:numPr>
        <w:jc w:val="left"/>
      </w:pPr>
      <w:r>
        <w:rPr>
          <w:rFonts w:hint="eastAsia"/>
        </w:rPr>
        <w:t>生物型熟化的基酒：</w:t>
      </w:r>
    </w:p>
    <w:p w:rsidR="00324BA7" w:rsidRDefault="00324BA7" w:rsidP="00632B4C">
      <w:pPr>
        <w:ind w:left="360"/>
        <w:jc w:val="left"/>
      </w:pPr>
      <w:r>
        <w:rPr>
          <w:rFonts w:hint="eastAsia"/>
        </w:rPr>
        <w:t>酒精度加强到</w:t>
      </w:r>
      <w:r>
        <w:t>15-15.5</w:t>
      </w:r>
      <w:r>
        <w:rPr>
          <w:rFonts w:hint="eastAsia"/>
        </w:rPr>
        <w:t>度之间的时候，酒花开始形成</w:t>
      </w:r>
    </w:p>
    <w:p w:rsidR="00324BA7" w:rsidRDefault="00324BA7" w:rsidP="00632B4C">
      <w:pPr>
        <w:numPr>
          <w:ilvl w:val="0"/>
          <w:numId w:val="6"/>
        </w:numPr>
        <w:jc w:val="left"/>
      </w:pPr>
      <w:r>
        <w:rPr>
          <w:rFonts w:hint="eastAsia"/>
        </w:rPr>
        <w:t>氧化性熟化的基酒，加强到</w:t>
      </w:r>
      <w:r>
        <w:t>17</w:t>
      </w:r>
      <w:r>
        <w:rPr>
          <w:rFonts w:hint="eastAsia"/>
        </w:rPr>
        <w:t>度，此时酒花死亡。</w:t>
      </w:r>
    </w:p>
    <w:p w:rsidR="00324BA7" w:rsidRDefault="00324BA7" w:rsidP="00632B4C">
      <w:pPr>
        <w:jc w:val="left"/>
      </w:pPr>
      <w:r>
        <w:rPr>
          <w:rFonts w:hint="eastAsia"/>
        </w:rPr>
        <w:t>二、自然甜型</w:t>
      </w:r>
    </w:p>
    <w:p w:rsidR="00324BA7" w:rsidRDefault="00324BA7" w:rsidP="00632B4C">
      <w:pPr>
        <w:jc w:val="left"/>
      </w:pPr>
      <w:r>
        <w:rPr>
          <w:rFonts w:hint="eastAsia"/>
        </w:rPr>
        <w:t>葡萄的处理：晒干葡萄，浓缩糖分。</w:t>
      </w:r>
    </w:p>
    <w:p w:rsidR="00324BA7" w:rsidRDefault="00324BA7" w:rsidP="00632B4C">
      <w:pPr>
        <w:jc w:val="left"/>
      </w:pPr>
      <w:r>
        <w:rPr>
          <w:rFonts w:hint="eastAsia"/>
        </w:rPr>
        <w:t>发酵和加强：达到所期望的葡萄缪重量后开始发酵和压榨</w:t>
      </w:r>
    </w:p>
    <w:p w:rsidR="00324BA7" w:rsidRDefault="00324BA7" w:rsidP="00632B4C">
      <w:pPr>
        <w:jc w:val="left"/>
      </w:pPr>
      <w:r>
        <w:t>600</w:t>
      </w:r>
      <w:r>
        <w:rPr>
          <w:rFonts w:hint="eastAsia"/>
        </w:rPr>
        <w:t>升的橡木桶用于熟化非加强型酒液。</w:t>
      </w:r>
    </w:p>
    <w:p w:rsidR="00324BA7" w:rsidRDefault="00324BA7" w:rsidP="00632B4C">
      <w:pPr>
        <w:jc w:val="left"/>
      </w:pPr>
      <w:r>
        <w:rPr>
          <w:rFonts w:hint="eastAsia"/>
        </w:rPr>
        <w:t>索来拉系统：</w:t>
      </w:r>
    </w:p>
    <w:p w:rsidR="00324BA7" w:rsidRDefault="00324BA7" w:rsidP="00632B4C">
      <w:pPr>
        <w:jc w:val="left"/>
      </w:pPr>
      <w:r>
        <w:rPr>
          <w:rFonts w:hint="eastAsia"/>
        </w:rPr>
        <w:t>由多组橡木桶构成，成为层级，存放着平均熟化期不同的酒液，每隔一段时间将上一层级的酒液转移到下一层级，而索来拉则表示系统中的一个层级，装有平均熟化期最长的酒液。</w:t>
      </w:r>
    </w:p>
    <w:p w:rsidR="00324BA7" w:rsidRDefault="00324BA7" w:rsidP="00632B4C">
      <w:pPr>
        <w:jc w:val="left"/>
      </w:pPr>
      <w:r>
        <w:t>J</w:t>
      </w:r>
      <w:r>
        <w:rPr>
          <w:rFonts w:hint="eastAsia"/>
        </w:rPr>
        <w:t>酒花：有需要多的酵母菌株组成，酵母菌以酒业中酒精和空气中的氧气为食物。产生出二氧化碳和乙醛，赋予了经过生物型熟化的雪莉酒特殊的气味。</w:t>
      </w:r>
    </w:p>
    <w:p w:rsidR="00324BA7" w:rsidRDefault="00324BA7" w:rsidP="00632B4C">
      <w:pPr>
        <w:jc w:val="left"/>
      </w:pPr>
      <w:r>
        <w:rPr>
          <w:rFonts w:hint="eastAsia"/>
        </w:rPr>
        <w:t>氧化性熟化：包含</w:t>
      </w:r>
      <w:r>
        <w:t xml:space="preserve">Oloroso PX </w:t>
      </w:r>
      <w:r>
        <w:rPr>
          <w:rFonts w:hint="eastAsia"/>
        </w:rPr>
        <w:t>麝香雪莉</w:t>
      </w:r>
      <w:r>
        <w:t xml:space="preserve"> Amontillado</w:t>
      </w:r>
    </w:p>
    <w:p w:rsidR="00324BA7" w:rsidRDefault="00324BA7" w:rsidP="00632B4C">
      <w:pPr>
        <w:jc w:val="left"/>
      </w:pPr>
      <w:r>
        <w:rPr>
          <w:rFonts w:hint="eastAsia"/>
        </w:rPr>
        <w:t>生物型的熟化：</w:t>
      </w:r>
      <w:r>
        <w:t xml:space="preserve">fino Manzanilla </w:t>
      </w:r>
      <w:r>
        <w:rPr>
          <w:rFonts w:hint="eastAsia"/>
        </w:rPr>
        <w:t>呈但柠檬色，有柑橘类水果杏仁和草药的香气，面包，浓重的咸味和咸鲜味。这类雪莉酒不会再瓶内继续陈酿，应该趁新鲜尽早饮用。经过极少量下胶和过滤处理的雪莉酒通常标注为自然</w:t>
      </w:r>
      <w:r>
        <w:t>en rama</w:t>
      </w:r>
      <w:r>
        <w:rPr>
          <w:rFonts w:hint="eastAsia"/>
        </w:rPr>
        <w:t>。</w:t>
      </w:r>
    </w:p>
    <w:p w:rsidR="00324BA7" w:rsidRDefault="00324BA7" w:rsidP="00632B4C">
      <w:pPr>
        <w:jc w:val="left"/>
      </w:pPr>
      <w:r>
        <w:t>Oloroso</w:t>
      </w:r>
      <w:r>
        <w:rPr>
          <w:rFonts w:hint="eastAsia"/>
        </w:rPr>
        <w:t>：棕色，酒体饱满，太妃糖、皮革、香料核桃等氧化的香味为主。</w:t>
      </w:r>
    </w:p>
    <w:p w:rsidR="00324BA7" w:rsidRDefault="00324BA7" w:rsidP="00632B4C">
      <w:pPr>
        <w:jc w:val="left"/>
      </w:pPr>
      <w:r>
        <w:t>Amontillado</w:t>
      </w:r>
      <w:r>
        <w:rPr>
          <w:rFonts w:hint="eastAsia"/>
        </w:rPr>
        <w:t>：先经过生物型熟化然后是氧气型熟化，阿蒙提拉多的颜色为琥珀色或棕色，具有酵母的香气和氧化的香气。虽然随着雪莉酒的熟化，酵母的香气会慢慢变淡。</w:t>
      </w:r>
    </w:p>
    <w:p w:rsidR="00324BA7" w:rsidRDefault="00324BA7" w:rsidP="00632B4C">
      <w:pPr>
        <w:jc w:val="left"/>
      </w:pPr>
      <w:r>
        <w:t>Palo Cortado</w:t>
      </w:r>
      <w:r>
        <w:rPr>
          <w:rFonts w:hint="eastAsia"/>
        </w:rPr>
        <w:t>：拥有阿蒙提拉多和奥罗卢梭相似的特点。</w:t>
      </w:r>
    </w:p>
    <w:p w:rsidR="00324BA7" w:rsidRDefault="00324BA7" w:rsidP="00632B4C">
      <w:pPr>
        <w:jc w:val="left"/>
      </w:pPr>
      <w:r>
        <w:t>PX</w:t>
      </w:r>
      <w:r>
        <w:rPr>
          <w:rFonts w:hint="eastAsia"/>
        </w:rPr>
        <w:t>：深棕色、极甜浓郁的干果、咖啡和甘草的香气。</w:t>
      </w:r>
    </w:p>
    <w:p w:rsidR="00324BA7" w:rsidRDefault="00324BA7" w:rsidP="00632B4C">
      <w:pPr>
        <w:jc w:val="left"/>
      </w:pPr>
      <w:r>
        <w:t>Muscat</w:t>
      </w:r>
      <w:r>
        <w:rPr>
          <w:rFonts w:hint="eastAsia"/>
        </w:rPr>
        <w:t>：干橘皮、和</w:t>
      </w:r>
      <w:r>
        <w:t>px</w:t>
      </w:r>
      <w:r>
        <w:rPr>
          <w:rFonts w:hint="eastAsia"/>
        </w:rPr>
        <w:t>相似的香气</w:t>
      </w:r>
    </w:p>
    <w:p w:rsidR="00324BA7" w:rsidRDefault="00324BA7" w:rsidP="00632B4C">
      <w:pPr>
        <w:jc w:val="left"/>
      </w:pPr>
      <w:r>
        <w:t>Pale Cream</w:t>
      </w:r>
      <w:r>
        <w:rPr>
          <w:rFonts w:hint="eastAsia"/>
        </w:rPr>
        <w:t>：短时间的生物型熟化，之后再加甜</w:t>
      </w:r>
      <w:r>
        <w:t>RCGM</w:t>
      </w:r>
      <w:r>
        <w:rPr>
          <w:rFonts w:hint="eastAsia"/>
        </w:rPr>
        <w:t>精馏浓缩葡萄汁。</w:t>
      </w:r>
    </w:p>
    <w:p w:rsidR="00324BA7" w:rsidRDefault="00324BA7" w:rsidP="00632B4C">
      <w:pPr>
        <w:jc w:val="left"/>
      </w:pPr>
      <w:r>
        <w:t>Medium and cream</w:t>
      </w:r>
      <w:r>
        <w:rPr>
          <w:rFonts w:hint="eastAsia"/>
        </w:rPr>
        <w:t>：表现出生物型熟化和氧化性熟化的特点。</w:t>
      </w:r>
    </w:p>
    <w:p w:rsidR="00324BA7" w:rsidRDefault="00324BA7" w:rsidP="00632B4C">
      <w:pPr>
        <w:jc w:val="left"/>
      </w:pPr>
    </w:p>
    <w:p w:rsidR="00324BA7" w:rsidRDefault="00324BA7" w:rsidP="00A6274B">
      <w:pPr>
        <w:jc w:val="left"/>
        <w:rPr>
          <w:rFonts w:ascii="宋体"/>
          <w:b/>
        </w:rPr>
      </w:pPr>
      <w:r w:rsidRPr="00AA3FB2">
        <w:rPr>
          <w:rFonts w:ascii="宋体" w:hAnsi="宋体" w:hint="eastAsia"/>
          <w:b/>
        </w:rPr>
        <w:t>【</w:t>
      </w:r>
      <w:r w:rsidRPr="00AA3FB2">
        <w:rPr>
          <w:rFonts w:hint="eastAsia"/>
          <w:b/>
        </w:rPr>
        <w:t>跟着</w:t>
      </w:r>
      <w:r w:rsidRPr="00AA3FB2">
        <w:rPr>
          <w:b/>
        </w:rPr>
        <w:t>Ethan</w:t>
      </w:r>
      <w:r>
        <w:rPr>
          <w:rFonts w:hint="eastAsia"/>
          <w:b/>
        </w:rPr>
        <w:t>学高级第四十</w:t>
      </w:r>
      <w:r w:rsidRPr="00AA3FB2">
        <w:rPr>
          <w:rFonts w:hint="eastAsia"/>
          <w:b/>
        </w:rPr>
        <w:t>天</w:t>
      </w:r>
      <w:r w:rsidRPr="00AA3FB2">
        <w:rPr>
          <w:rFonts w:ascii="宋体" w:hAnsi="宋体" w:hint="eastAsia"/>
          <w:b/>
        </w:rPr>
        <w:t>】</w:t>
      </w:r>
    </w:p>
    <w:p w:rsidR="00324BA7" w:rsidRDefault="00324BA7" w:rsidP="0043562A">
      <w:pPr>
        <w:jc w:val="left"/>
      </w:pPr>
      <w:r>
        <w:rPr>
          <w:rFonts w:hint="eastAsia"/>
        </w:rPr>
        <w:t>波特酒</w:t>
      </w:r>
    </w:p>
    <w:p w:rsidR="00324BA7" w:rsidRDefault="00324BA7" w:rsidP="0043562A">
      <w:pPr>
        <w:jc w:val="left"/>
      </w:pPr>
      <w:r>
        <w:rPr>
          <w:rFonts w:hint="eastAsia"/>
        </w:rPr>
        <w:t>地理位置：生产和营销活动分布在波尔图和加亚新城之间，两座城市坐落在杜罗河河口两岸。</w:t>
      </w:r>
    </w:p>
    <w:p w:rsidR="00324BA7" w:rsidRDefault="00324BA7" w:rsidP="0043562A">
      <w:pPr>
        <w:jc w:val="left"/>
      </w:pPr>
      <w:r>
        <w:rPr>
          <w:rFonts w:hint="eastAsia"/>
        </w:rPr>
        <w:t>葡萄种植区：三个字产区：下科尔果酿造的波特酒最为清淡，上科尔果拥有数量最多的顶级葡萄园，上杜罗河以酿造顶级波特酒而著称。</w:t>
      </w:r>
    </w:p>
    <w:p w:rsidR="00324BA7" w:rsidRDefault="00324BA7" w:rsidP="0043562A">
      <w:pPr>
        <w:jc w:val="left"/>
      </w:pPr>
      <w:r>
        <w:rPr>
          <w:rFonts w:hint="eastAsia"/>
        </w:rPr>
        <w:t>气候：葡萄种植区的气候为温暖的大陆性气候。西部的下科尔果是三个产区中最凉爽和潮湿的，越往东越炎热干燥。春季的霜冻是个大问题。</w:t>
      </w:r>
    </w:p>
    <w:p w:rsidR="00324BA7" w:rsidRDefault="00324BA7" w:rsidP="0043562A">
      <w:pPr>
        <w:jc w:val="left"/>
      </w:pPr>
      <w:r>
        <w:rPr>
          <w:rFonts w:hint="eastAsia"/>
        </w:rPr>
        <w:t>地形：下科尔果和上科尔果的葡萄园建立在陡峭的山坡上。传统上葡萄树种植在狭窄的梯田上，每层梯田用石头砌成围墙支撑，这种带有护墙的梯田葡萄园被称为</w:t>
      </w:r>
      <w:r>
        <w:t>Socalco</w:t>
      </w:r>
      <w:r>
        <w:rPr>
          <w:rFonts w:hint="eastAsia"/>
        </w:rPr>
        <w:t>。每层梯田只能种植几排葡萄树且无法使用葡萄园机械。可以使用部分机器的新式梯田的葡萄园称作</w:t>
      </w:r>
      <w:r>
        <w:t>Patamare</w:t>
      </w:r>
      <w:r>
        <w:rPr>
          <w:rFonts w:hint="eastAsia"/>
        </w:rPr>
        <w:t>，无需建造护墙。坡度很小的斜坡葡萄园被称为</w:t>
      </w:r>
      <w:r>
        <w:t>vinha ao alto</w:t>
      </w:r>
      <w:r>
        <w:rPr>
          <w:rFonts w:hint="eastAsia"/>
        </w:rPr>
        <w:t>，不需要采用梯田的方式。后面两种形式的葡萄园都特别容易出现水土流失的问题。</w:t>
      </w:r>
    </w:p>
    <w:p w:rsidR="00324BA7" w:rsidRDefault="00324BA7" w:rsidP="0043562A">
      <w:pPr>
        <w:jc w:val="left"/>
      </w:pPr>
      <w:r>
        <w:rPr>
          <w:rFonts w:hint="eastAsia"/>
        </w:rPr>
        <w:t>葡萄品种：有五种用于酿造优质波特酒的首选葡萄品种</w:t>
      </w:r>
    </w:p>
    <w:p w:rsidR="00324BA7" w:rsidRDefault="00324BA7" w:rsidP="0043562A">
      <w:pPr>
        <w:jc w:val="left"/>
      </w:pPr>
      <w:r>
        <w:rPr>
          <w:rFonts w:hint="eastAsia"/>
        </w:rPr>
        <w:t>多瑞加弗兰卡，红洛列兹，红巴罗卡，国家图瑞加和红卡奥。</w:t>
      </w:r>
    </w:p>
    <w:p w:rsidR="00324BA7" w:rsidRDefault="00324BA7" w:rsidP="0043562A">
      <w:pPr>
        <w:jc w:val="left"/>
      </w:pPr>
      <w:r>
        <w:rPr>
          <w:rFonts w:hint="eastAsia"/>
        </w:rPr>
        <w:t>葡萄种植区</w:t>
      </w:r>
    </w:p>
    <w:p w:rsidR="00324BA7" w:rsidRDefault="00324BA7" w:rsidP="0043562A">
      <w:pPr>
        <w:jc w:val="left"/>
      </w:pPr>
      <w:r>
        <w:rPr>
          <w:rFonts w:hint="eastAsia"/>
        </w:rPr>
        <w:t>发酵：酒精度达到</w:t>
      </w:r>
      <w:r>
        <w:t>5-9%</w:t>
      </w:r>
      <w:r>
        <w:rPr>
          <w:rFonts w:hint="eastAsia"/>
        </w:rPr>
        <w:t>时通过强化的方式中断波特酒的发酵，从而酿造出甜型葡萄酒。发酵通常仅持续大约</w:t>
      </w:r>
      <w:r>
        <w:t>24</w:t>
      </w:r>
      <w:r>
        <w:rPr>
          <w:rFonts w:hint="eastAsia"/>
        </w:rPr>
        <w:t>到</w:t>
      </w:r>
      <w:r>
        <w:t>36</w:t>
      </w:r>
      <w:r>
        <w:rPr>
          <w:rFonts w:hint="eastAsia"/>
        </w:rPr>
        <w:t>小时。由于力度不够需采用其他其他方法</w:t>
      </w:r>
    </w:p>
    <w:p w:rsidR="00324BA7" w:rsidRDefault="00324BA7" w:rsidP="0043562A">
      <w:pPr>
        <w:jc w:val="left"/>
      </w:pPr>
      <w:r>
        <w:rPr>
          <w:rFonts w:hint="eastAsia"/>
        </w:rPr>
        <w:t>人工踏皮：传统提取方法。由多名工人组成的班组轮班在较浅的花岗石槽中用脚踩踏葡萄长达三至四个小时。发酵后停止踏皮，之后按压酒帽以提取更多的颜色和单宁。</w:t>
      </w:r>
    </w:p>
    <w:p w:rsidR="00324BA7" w:rsidRDefault="00324BA7" w:rsidP="0043562A">
      <w:pPr>
        <w:jc w:val="left"/>
      </w:pPr>
      <w:r>
        <w:rPr>
          <w:rFonts w:hint="eastAsia"/>
        </w:rPr>
        <w:t>自动泵送机：经过破碎的葡萄加入密封罐，发酵产生的二氧化碳气体的压力逐渐增大，迫使葡萄醪通过管道上升进入顶部容器。当二氧化碳达到一定压力时，阀门自动打开，顶部容器中的葡萄醪不再受到气体压力的支持，便会迅速下降，淋在酒帽上。阀门自动复位，整个过程重新开始。</w:t>
      </w:r>
    </w:p>
    <w:p w:rsidR="00324BA7" w:rsidRDefault="00324BA7" w:rsidP="0043562A">
      <w:pPr>
        <w:jc w:val="left"/>
      </w:pPr>
      <w:r>
        <w:rPr>
          <w:rFonts w:hint="eastAsia"/>
        </w:rPr>
        <w:t>活塞柱塞和机器槽：模拟人工踏皮的方式。</w:t>
      </w:r>
    </w:p>
    <w:p w:rsidR="00324BA7" w:rsidRDefault="00324BA7" w:rsidP="0043562A">
      <w:pPr>
        <w:jc w:val="left"/>
      </w:pPr>
      <w:r>
        <w:rPr>
          <w:rFonts w:hint="eastAsia"/>
        </w:rPr>
        <w:t>强化：可以杀死酵母从而酿造出酒精度为</w:t>
      </w:r>
      <w:r>
        <w:t>19%-22%</w:t>
      </w:r>
      <w:r>
        <w:rPr>
          <w:rFonts w:hint="eastAsia"/>
        </w:rPr>
        <w:t>的甜型波特酒。所使用的酒液或蒸馏葡萄酒最高只能达到</w:t>
      </w:r>
      <w:r>
        <w:t>77%</w:t>
      </w:r>
      <w:r>
        <w:rPr>
          <w:rFonts w:hint="eastAsia"/>
        </w:rPr>
        <w:t>的酒精度。</w:t>
      </w:r>
    </w:p>
    <w:p w:rsidR="00324BA7" w:rsidRDefault="00324BA7" w:rsidP="0043562A">
      <w:pPr>
        <w:jc w:val="left"/>
      </w:pPr>
      <w:r>
        <w:rPr>
          <w:rFonts w:hint="eastAsia"/>
        </w:rPr>
        <w:t>熟化：通常将波特酒运输到杜罗河下游的加亚新城进行熟化。较为凉爽的沿海气候非常适合波特酒的缓慢熟化。宝石红波特酒，珍藏宝石红波特酒，晚装瓶年份波特酒和年份波特酒都是用非常大的橡木桶或不锈钢对其进行短时间的熟化。真正的茶色波特酒是在称作</w:t>
      </w:r>
      <w:r>
        <w:t>pipe</w:t>
      </w:r>
      <w:r>
        <w:rPr>
          <w:rFonts w:hint="eastAsia"/>
        </w:rPr>
        <w:t>的小橡木桶中经过长时间的有氧熟化。</w:t>
      </w:r>
    </w:p>
    <w:p w:rsidR="00324BA7" w:rsidRDefault="00324BA7" w:rsidP="0043562A">
      <w:pPr>
        <w:jc w:val="left"/>
      </w:pPr>
      <w:r>
        <w:rPr>
          <w:rFonts w:hint="eastAsia"/>
        </w:rPr>
        <w:t>波特酒的种类</w:t>
      </w:r>
    </w:p>
    <w:p w:rsidR="00324BA7" w:rsidRDefault="00324BA7" w:rsidP="0043562A">
      <w:pPr>
        <w:jc w:val="left"/>
      </w:pPr>
      <w:r>
        <w:t xml:space="preserve">1. </w:t>
      </w:r>
      <w:r>
        <w:rPr>
          <w:rFonts w:hint="eastAsia"/>
        </w:rPr>
        <w:t>低价位的波特酒</w:t>
      </w:r>
    </w:p>
    <w:p w:rsidR="00324BA7" w:rsidRDefault="00324BA7" w:rsidP="0043562A">
      <w:pPr>
        <w:jc w:val="left"/>
      </w:pPr>
      <w:r>
        <w:rPr>
          <w:rFonts w:hint="eastAsia"/>
        </w:rPr>
        <w:t>宝石红波特酒：混合波特酒，熟化期通常为一至三年。</w:t>
      </w:r>
    </w:p>
    <w:p w:rsidR="00324BA7" w:rsidRDefault="00324BA7" w:rsidP="0043562A">
      <w:pPr>
        <w:jc w:val="left"/>
      </w:pPr>
      <w:r>
        <w:rPr>
          <w:rFonts w:hint="eastAsia"/>
        </w:rPr>
        <w:t>茶色波特酒：熟化期不比宝石红波特酒长，也没有经过长时间的氧化性熟化。</w:t>
      </w:r>
    </w:p>
    <w:p w:rsidR="00324BA7" w:rsidRDefault="00324BA7" w:rsidP="0043562A">
      <w:pPr>
        <w:jc w:val="left"/>
      </w:pPr>
      <w:r>
        <w:t xml:space="preserve">2. </w:t>
      </w:r>
      <w:r>
        <w:rPr>
          <w:rFonts w:hint="eastAsia"/>
        </w:rPr>
        <w:t>特殊类别的波特酒</w:t>
      </w:r>
    </w:p>
    <w:p w:rsidR="00324BA7" w:rsidRDefault="00324BA7" w:rsidP="0043562A">
      <w:pPr>
        <w:jc w:val="left"/>
      </w:pPr>
      <w:r>
        <w:rPr>
          <w:rFonts w:hint="eastAsia"/>
        </w:rPr>
        <w:t>珍藏波特酒：用于品质比最一般的波特酒更高的宝石红波特酒和茶色波特酒。</w:t>
      </w:r>
    </w:p>
    <w:p w:rsidR="00324BA7" w:rsidRDefault="00324BA7" w:rsidP="0043562A">
      <w:pPr>
        <w:jc w:val="left"/>
      </w:pPr>
      <w:r>
        <w:rPr>
          <w:rFonts w:hint="eastAsia"/>
        </w:rPr>
        <w:t>晚装瓶年份波特酒：在装瓶之前经过四至六年的熟化。绝大多数经过下胶和过滤。饮用之前往往需要醒酒。</w:t>
      </w:r>
    </w:p>
    <w:p w:rsidR="00324BA7" w:rsidRDefault="00324BA7" w:rsidP="0043562A">
      <w:pPr>
        <w:jc w:val="left"/>
      </w:pPr>
      <w:r>
        <w:rPr>
          <w:rFonts w:hint="eastAsia"/>
        </w:rPr>
        <w:t>带有熟化期标签的茶色波特酒：在小橡木桶里经过长时间的有氧熟化，可以标注为</w:t>
      </w:r>
      <w:r>
        <w:t>10</w:t>
      </w:r>
      <w:r>
        <w:rPr>
          <w:rFonts w:hint="eastAsia"/>
        </w:rPr>
        <w:t>年，</w:t>
      </w:r>
      <w:r>
        <w:t>20</w:t>
      </w:r>
      <w:r>
        <w:rPr>
          <w:rFonts w:hint="eastAsia"/>
        </w:rPr>
        <w:t>年，</w:t>
      </w:r>
      <w:r>
        <w:t>390</w:t>
      </w:r>
      <w:r>
        <w:rPr>
          <w:rFonts w:hint="eastAsia"/>
        </w:rPr>
        <w:t>年或</w:t>
      </w:r>
      <w:r>
        <w:t>40</w:t>
      </w:r>
      <w:r>
        <w:rPr>
          <w:rFonts w:hint="eastAsia"/>
        </w:rPr>
        <w:t>年。所使用的基酒必须符合其熟化期酒液的典型特征，才有资格使用这种标签。因此，酒标上注明的熟化期为平均年数，而不是混合波特酒中熟化时间最短的酒液。</w:t>
      </w:r>
    </w:p>
    <w:p w:rsidR="00324BA7" w:rsidRDefault="00324BA7" w:rsidP="0043562A">
      <w:pPr>
        <w:jc w:val="left"/>
      </w:pPr>
      <w:r>
        <w:rPr>
          <w:rFonts w:hint="eastAsia"/>
        </w:rPr>
        <w:t>年份波特酒：酒庄必须在采收后的第二年登记出售年份波特酒的计划，并且必须不迟于第三年装瓶。装瓶之前的所有熟化过程都必须在大橡木桶或不锈钢罐中进行，这类波特酒必须是未经过下胶和过滤的。</w:t>
      </w:r>
    </w:p>
    <w:p w:rsidR="00324BA7" w:rsidRDefault="00324BA7" w:rsidP="0043562A">
      <w:pPr>
        <w:jc w:val="left"/>
      </w:pPr>
      <w:r>
        <w:rPr>
          <w:rFonts w:hint="eastAsia"/>
        </w:rPr>
        <w:t>单一葡萄园年份波特酒：是由单独一座葡萄园酒庄或葡萄园酿造的，该葡萄园的名称会出现在酒标上。</w:t>
      </w:r>
    </w:p>
    <w:p w:rsidR="00324BA7" w:rsidRDefault="00324BA7" w:rsidP="0043562A">
      <w:pPr>
        <w:jc w:val="left"/>
      </w:pPr>
      <w:r>
        <w:rPr>
          <w:rFonts w:hint="eastAsia"/>
        </w:rPr>
        <w:t>加强型麝香葡萄酒</w:t>
      </w:r>
    </w:p>
    <w:p w:rsidR="00324BA7" w:rsidRDefault="00324BA7" w:rsidP="0043562A">
      <w:pPr>
        <w:jc w:val="left"/>
      </w:pPr>
      <w:r>
        <w:rPr>
          <w:rFonts w:hint="eastAsia"/>
        </w:rPr>
        <w:t>麝香葡萄在世界各国广泛用于酿造加强型葡萄酒。麝香葡萄酒大致酿成两种风格：年强且未经熟化的麝香葡萄酒或经过长时间熟化后完全陈年的麝香葡萄酒。</w:t>
      </w:r>
    </w:p>
    <w:p w:rsidR="00324BA7" w:rsidRDefault="00324BA7" w:rsidP="0043562A">
      <w:pPr>
        <w:jc w:val="left"/>
      </w:pPr>
      <w:r>
        <w:rPr>
          <w:rFonts w:hint="eastAsia"/>
        </w:rPr>
        <w:t>年轻且未经熟化的麝香葡萄酒</w:t>
      </w:r>
    </w:p>
    <w:p w:rsidR="00324BA7" w:rsidRDefault="00324BA7" w:rsidP="0043562A">
      <w:pPr>
        <w:jc w:val="left"/>
      </w:pPr>
      <w:r>
        <w:rPr>
          <w:rFonts w:hint="eastAsia"/>
        </w:rPr>
        <w:t>颜色深度中等，呈金黄色，带有花香和香气。通常为甜型。很有名的一款是来自南罗纳河谷的波姆德威尼斯麝香葡萄酒。采摘的葡萄必须是成熟而饱满的。采摘后需要将葡萄风干或晒干，以便浓缩葡萄中的糖分。葡萄经过破碎后，便会立即将葡萄汁与葡萄皮分开，但普遍采用一定的果皮接触，这有助于增加香气浓度和口感的饱满度。发酵温度低，通过添加酒精度为</w:t>
      </w:r>
      <w:r>
        <w:t>96%</w:t>
      </w:r>
      <w:r>
        <w:rPr>
          <w:rFonts w:hint="eastAsia"/>
        </w:rPr>
        <w:t>的葡萄酒液的强化方式中断发酵，便可酿出甜型葡萄酒。</w:t>
      </w:r>
    </w:p>
    <w:p w:rsidR="00324BA7" w:rsidRDefault="00324BA7" w:rsidP="0043562A">
      <w:pPr>
        <w:jc w:val="left"/>
      </w:pPr>
      <w:r>
        <w:rPr>
          <w:rFonts w:hint="eastAsia"/>
        </w:rPr>
        <w:t>经过熟化而完全陈年的麝香葡萄酒</w:t>
      </w:r>
    </w:p>
    <w:p w:rsidR="00324BA7" w:rsidRPr="00A6274B" w:rsidRDefault="00324BA7" w:rsidP="0043562A">
      <w:pPr>
        <w:jc w:val="left"/>
      </w:pPr>
      <w:r>
        <w:rPr>
          <w:rFonts w:hint="eastAsia"/>
        </w:rPr>
        <w:t>颜色从琥珀色到棕色，深度不等，风格可以是甜型的或极甜型的。最为著名的产自澳大利亚路斯格兰的极甜型麝香葡萄酒。采摘的必须是成熟且饱满的葡萄，酒庄或许会让葡萄在采摘之前自然风干为了酿出非常甜的风格。发酵过程几乎总会采用果皮接触的方法。如果想要酿出极甜的的风格，发酵过程中当酒精度仅达到</w:t>
      </w:r>
      <w:r>
        <w:t>2%</w:t>
      </w:r>
      <w:r>
        <w:rPr>
          <w:rFonts w:hint="eastAsia"/>
        </w:rPr>
        <w:t>时就要采用强化的方法。</w:t>
      </w:r>
    </w:p>
    <w:sectPr w:rsidR="00324BA7" w:rsidRPr="00A6274B" w:rsidSect="00CE7C4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24BA7" w:rsidRDefault="00324BA7" w:rsidP="00335FD4">
      <w:r>
        <w:separator/>
      </w:r>
    </w:p>
  </w:endnote>
  <w:endnote w:type="continuationSeparator" w:id="0">
    <w:p w:rsidR="00324BA7" w:rsidRDefault="00324BA7" w:rsidP="00335FD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24BA7" w:rsidRDefault="00324BA7" w:rsidP="00335FD4">
      <w:r>
        <w:separator/>
      </w:r>
    </w:p>
  </w:footnote>
  <w:footnote w:type="continuationSeparator" w:id="0">
    <w:p w:rsidR="00324BA7" w:rsidRDefault="00324BA7" w:rsidP="00335FD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8909A2"/>
    <w:multiLevelType w:val="hybridMultilevel"/>
    <w:tmpl w:val="9CDC4042"/>
    <w:lvl w:ilvl="0" w:tplc="B4CCA0A0">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
    <w:nsid w:val="0CD74F10"/>
    <w:multiLevelType w:val="hybridMultilevel"/>
    <w:tmpl w:val="A57864EE"/>
    <w:lvl w:ilvl="0" w:tplc="A6C07FFE">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
    <w:nsid w:val="0F170664"/>
    <w:multiLevelType w:val="hybridMultilevel"/>
    <w:tmpl w:val="CD526A9C"/>
    <w:lvl w:ilvl="0" w:tplc="F37A4B9A">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3">
    <w:nsid w:val="39FC276E"/>
    <w:multiLevelType w:val="hybridMultilevel"/>
    <w:tmpl w:val="4F2A5E1A"/>
    <w:lvl w:ilvl="0" w:tplc="BDFAD628">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4">
    <w:nsid w:val="46143495"/>
    <w:multiLevelType w:val="hybridMultilevel"/>
    <w:tmpl w:val="0142B088"/>
    <w:lvl w:ilvl="0" w:tplc="29D09BF8">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5">
    <w:nsid w:val="7ECE7D21"/>
    <w:multiLevelType w:val="hybridMultilevel"/>
    <w:tmpl w:val="3AE6FD5E"/>
    <w:lvl w:ilvl="0" w:tplc="6AC0B2BA">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num w:numId="1">
    <w:abstractNumId w:val="5"/>
  </w:num>
  <w:num w:numId="2">
    <w:abstractNumId w:val="0"/>
  </w:num>
  <w:num w:numId="3">
    <w:abstractNumId w:val="3"/>
  </w:num>
  <w:num w:numId="4">
    <w:abstractNumId w:val="1"/>
  </w:num>
  <w:num w:numId="5">
    <w:abstractNumId w:val="4"/>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F0FB3"/>
    <w:rsid w:val="00000494"/>
    <w:rsid w:val="00037F81"/>
    <w:rsid w:val="000515E8"/>
    <w:rsid w:val="00054571"/>
    <w:rsid w:val="00066772"/>
    <w:rsid w:val="0007303B"/>
    <w:rsid w:val="000936E0"/>
    <w:rsid w:val="000947E0"/>
    <w:rsid w:val="000E5C8F"/>
    <w:rsid w:val="000F6F14"/>
    <w:rsid w:val="001518B0"/>
    <w:rsid w:val="00175E26"/>
    <w:rsid w:val="001B065C"/>
    <w:rsid w:val="001B4BEF"/>
    <w:rsid w:val="001B6909"/>
    <w:rsid w:val="001E70A5"/>
    <w:rsid w:val="00222DA9"/>
    <w:rsid w:val="002275DC"/>
    <w:rsid w:val="002366AE"/>
    <w:rsid w:val="00281663"/>
    <w:rsid w:val="00324BA7"/>
    <w:rsid w:val="00330C93"/>
    <w:rsid w:val="00335FD4"/>
    <w:rsid w:val="00366DF9"/>
    <w:rsid w:val="00387AD9"/>
    <w:rsid w:val="003B4C42"/>
    <w:rsid w:val="003C4371"/>
    <w:rsid w:val="003F0613"/>
    <w:rsid w:val="003F640A"/>
    <w:rsid w:val="00410BD4"/>
    <w:rsid w:val="004115E0"/>
    <w:rsid w:val="0043562A"/>
    <w:rsid w:val="00470CE9"/>
    <w:rsid w:val="0048229E"/>
    <w:rsid w:val="004E62CD"/>
    <w:rsid w:val="004F0FB3"/>
    <w:rsid w:val="00513298"/>
    <w:rsid w:val="005155A2"/>
    <w:rsid w:val="00550B36"/>
    <w:rsid w:val="00551B72"/>
    <w:rsid w:val="00554032"/>
    <w:rsid w:val="00592B56"/>
    <w:rsid w:val="005C74F4"/>
    <w:rsid w:val="005E779E"/>
    <w:rsid w:val="0060214F"/>
    <w:rsid w:val="00632B4C"/>
    <w:rsid w:val="006602BC"/>
    <w:rsid w:val="00676678"/>
    <w:rsid w:val="006A10E2"/>
    <w:rsid w:val="006F306E"/>
    <w:rsid w:val="007419DE"/>
    <w:rsid w:val="00772BB0"/>
    <w:rsid w:val="007873DD"/>
    <w:rsid w:val="0079562C"/>
    <w:rsid w:val="007A35FC"/>
    <w:rsid w:val="007C06D7"/>
    <w:rsid w:val="007E425A"/>
    <w:rsid w:val="00807FE8"/>
    <w:rsid w:val="008555E1"/>
    <w:rsid w:val="00877F08"/>
    <w:rsid w:val="008B1501"/>
    <w:rsid w:val="008C63DA"/>
    <w:rsid w:val="008E78ED"/>
    <w:rsid w:val="008F30C5"/>
    <w:rsid w:val="00913A9A"/>
    <w:rsid w:val="009374E2"/>
    <w:rsid w:val="009420CC"/>
    <w:rsid w:val="00946414"/>
    <w:rsid w:val="009E2161"/>
    <w:rsid w:val="009E5C06"/>
    <w:rsid w:val="00A112B5"/>
    <w:rsid w:val="00A57489"/>
    <w:rsid w:val="00A6274B"/>
    <w:rsid w:val="00AA3FB2"/>
    <w:rsid w:val="00AE6553"/>
    <w:rsid w:val="00B14419"/>
    <w:rsid w:val="00B20364"/>
    <w:rsid w:val="00B240B5"/>
    <w:rsid w:val="00B4349F"/>
    <w:rsid w:val="00B62A17"/>
    <w:rsid w:val="00B65B68"/>
    <w:rsid w:val="00B84B5C"/>
    <w:rsid w:val="00BD5510"/>
    <w:rsid w:val="00C00DF4"/>
    <w:rsid w:val="00C0486C"/>
    <w:rsid w:val="00C60E62"/>
    <w:rsid w:val="00C67542"/>
    <w:rsid w:val="00C75F8F"/>
    <w:rsid w:val="00CE7C48"/>
    <w:rsid w:val="00CF4462"/>
    <w:rsid w:val="00D439BB"/>
    <w:rsid w:val="00D95B18"/>
    <w:rsid w:val="00DA3AA1"/>
    <w:rsid w:val="00DC109A"/>
    <w:rsid w:val="00DD69A3"/>
    <w:rsid w:val="00DE284C"/>
    <w:rsid w:val="00E04373"/>
    <w:rsid w:val="00E63A37"/>
    <w:rsid w:val="00E65022"/>
    <w:rsid w:val="00E853FB"/>
    <w:rsid w:val="00E94475"/>
    <w:rsid w:val="00EF78FB"/>
    <w:rsid w:val="00F06C75"/>
    <w:rsid w:val="00F34E94"/>
    <w:rsid w:val="00F35AAD"/>
    <w:rsid w:val="00F907B8"/>
    <w:rsid w:val="00FA6A40"/>
    <w:rsid w:val="00FB3C54"/>
    <w:rsid w:val="00FD3CF3"/>
    <w:rsid w:val="00FF4F4C"/>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7C48"/>
    <w:pPr>
      <w:widowControl w:val="0"/>
      <w:jc w:val="both"/>
    </w:pPr>
  </w:style>
  <w:style w:type="paragraph" w:styleId="Heading1">
    <w:name w:val="heading 1"/>
    <w:basedOn w:val="Normal"/>
    <w:next w:val="Normal"/>
    <w:link w:val="Heading1Char"/>
    <w:uiPriority w:val="99"/>
    <w:qFormat/>
    <w:rsid w:val="00AA3FB2"/>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9"/>
    <w:qFormat/>
    <w:rsid w:val="00AA3FB2"/>
    <w:pPr>
      <w:keepNext/>
      <w:keepLines/>
      <w:spacing w:before="260" w:after="260" w:line="416" w:lineRule="auto"/>
      <w:outlineLvl w:val="1"/>
    </w:pPr>
    <w:rPr>
      <w:rFonts w:ascii="Cambria" w:hAnsi="Cambria"/>
      <w:b/>
      <w:bCs/>
      <w:sz w:val="32"/>
      <w:szCs w:val="32"/>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A3FB2"/>
    <w:rPr>
      <w:rFonts w:cs="Times New Roman"/>
      <w:b/>
      <w:bCs/>
      <w:kern w:val="44"/>
      <w:sz w:val="44"/>
      <w:szCs w:val="44"/>
    </w:rPr>
  </w:style>
  <w:style w:type="character" w:customStyle="1" w:styleId="Heading2Char">
    <w:name w:val="Heading 2 Char"/>
    <w:basedOn w:val="DefaultParagraphFont"/>
    <w:link w:val="Heading2"/>
    <w:uiPriority w:val="99"/>
    <w:locked/>
    <w:rsid w:val="00AA3FB2"/>
    <w:rPr>
      <w:rFonts w:ascii="Cambria" w:eastAsia="宋体" w:hAnsi="Cambria" w:cs="Times New Roman"/>
      <w:b/>
      <w:bCs/>
      <w:sz w:val="32"/>
      <w:szCs w:val="32"/>
    </w:rPr>
  </w:style>
  <w:style w:type="paragraph" w:styleId="NoSpacing">
    <w:name w:val="No Spacing"/>
    <w:uiPriority w:val="99"/>
    <w:qFormat/>
    <w:rsid w:val="00AA3FB2"/>
    <w:pPr>
      <w:widowControl w:val="0"/>
      <w:jc w:val="both"/>
    </w:pPr>
  </w:style>
  <w:style w:type="paragraph" w:styleId="Subtitle">
    <w:name w:val="Subtitle"/>
    <w:basedOn w:val="Normal"/>
    <w:next w:val="Normal"/>
    <w:link w:val="SubtitleChar"/>
    <w:uiPriority w:val="99"/>
    <w:qFormat/>
    <w:rsid w:val="00AA3FB2"/>
    <w:pPr>
      <w:spacing w:before="240" w:after="60" w:line="312" w:lineRule="auto"/>
      <w:jc w:val="center"/>
      <w:outlineLvl w:val="1"/>
    </w:pPr>
    <w:rPr>
      <w:rFonts w:ascii="Cambria" w:hAnsi="Cambria"/>
      <w:b/>
      <w:bCs/>
      <w:kern w:val="28"/>
      <w:sz w:val="32"/>
      <w:szCs w:val="32"/>
    </w:rPr>
  </w:style>
  <w:style w:type="character" w:customStyle="1" w:styleId="SubtitleChar">
    <w:name w:val="Subtitle Char"/>
    <w:basedOn w:val="DefaultParagraphFont"/>
    <w:link w:val="Subtitle"/>
    <w:uiPriority w:val="99"/>
    <w:locked/>
    <w:rsid w:val="00AA3FB2"/>
    <w:rPr>
      <w:rFonts w:ascii="Cambria" w:eastAsia="宋体" w:hAnsi="Cambria" w:cs="Times New Roman"/>
      <w:b/>
      <w:bCs/>
      <w:kern w:val="28"/>
      <w:sz w:val="32"/>
      <w:szCs w:val="32"/>
    </w:rPr>
  </w:style>
  <w:style w:type="paragraph" w:styleId="BalloonText">
    <w:name w:val="Balloon Text"/>
    <w:basedOn w:val="Normal"/>
    <w:link w:val="BalloonTextChar"/>
    <w:uiPriority w:val="99"/>
    <w:semiHidden/>
    <w:rsid w:val="00AA3FB2"/>
    <w:rPr>
      <w:sz w:val="18"/>
      <w:szCs w:val="18"/>
    </w:rPr>
  </w:style>
  <w:style w:type="character" w:customStyle="1" w:styleId="BalloonTextChar">
    <w:name w:val="Balloon Text Char"/>
    <w:basedOn w:val="DefaultParagraphFont"/>
    <w:link w:val="BalloonText"/>
    <w:uiPriority w:val="99"/>
    <w:semiHidden/>
    <w:locked/>
    <w:rsid w:val="00AA3FB2"/>
    <w:rPr>
      <w:rFonts w:cs="Times New Roman"/>
      <w:sz w:val="18"/>
      <w:szCs w:val="18"/>
    </w:rPr>
  </w:style>
  <w:style w:type="paragraph" w:styleId="Header">
    <w:name w:val="header"/>
    <w:basedOn w:val="Normal"/>
    <w:link w:val="HeaderChar"/>
    <w:uiPriority w:val="99"/>
    <w:semiHidden/>
    <w:rsid w:val="00335FD4"/>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locked/>
    <w:rsid w:val="00335FD4"/>
    <w:rPr>
      <w:rFonts w:cs="Times New Roman"/>
      <w:sz w:val="18"/>
      <w:szCs w:val="18"/>
    </w:rPr>
  </w:style>
  <w:style w:type="paragraph" w:styleId="Footer">
    <w:name w:val="footer"/>
    <w:basedOn w:val="Normal"/>
    <w:link w:val="FooterChar"/>
    <w:uiPriority w:val="99"/>
    <w:semiHidden/>
    <w:rsid w:val="00335FD4"/>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locked/>
    <w:rsid w:val="00335FD4"/>
    <w:rPr>
      <w:rFonts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1746</TotalTime>
  <Pages>28</Pages>
  <Words>4797</Words>
  <Characters>27344</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Administraor</dc:creator>
  <cp:keywords/>
  <dc:description/>
  <cp:lastModifiedBy>AutoBVT</cp:lastModifiedBy>
  <cp:revision>24</cp:revision>
  <dcterms:created xsi:type="dcterms:W3CDTF">2016-09-28T10:51:00Z</dcterms:created>
  <dcterms:modified xsi:type="dcterms:W3CDTF">2016-10-19T01:36:00Z</dcterms:modified>
</cp:coreProperties>
</file>